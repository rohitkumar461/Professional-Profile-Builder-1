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C4BB4" w14:textId="77777777" w:rsidR="005064E8" w:rsidRPr="00E12B8D" w:rsidRDefault="005064E8" w:rsidP="005064E8">
      <w:pPr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Rohit Kumar</w:t>
      </w:r>
    </w:p>
    <w:p w14:paraId="4DA12F60" w14:textId="77777777" w:rsidR="005064E8" w:rsidRDefault="005064E8" w:rsidP="005064E8">
      <w:pPr>
        <w:pStyle w:val="1NameFirstPage"/>
        <w:jc w:val="left"/>
        <w:rPr>
          <w:rFonts w:ascii="Palatino Linotype" w:hAnsi="Palatino Linotype"/>
        </w:rPr>
      </w:pPr>
    </w:p>
    <w:p w14:paraId="3BA360CC" w14:textId="18EB8C5F" w:rsidR="005064E8" w:rsidRPr="00E00CD4" w:rsidRDefault="005064E8" w:rsidP="005064E8">
      <w:pPr>
        <w:pStyle w:val="EXPERIENCEheader"/>
        <w:jc w:val="both"/>
        <w:rPr>
          <w:rFonts w:ascii="Palatino Linotype" w:hAnsi="Palatino Linotype"/>
          <w:i/>
          <w:sz w:val="22"/>
          <w:szCs w:val="22"/>
        </w:rPr>
      </w:pPr>
      <w:r w:rsidRPr="004D7B1C">
        <w:rPr>
          <w:rFonts w:ascii="Palatino Linotype" w:hAnsi="Palatino Linotype"/>
          <w:sz w:val="22"/>
          <w:szCs w:val="22"/>
          <w:u w:val="single"/>
        </w:rPr>
        <w:t>OBJECTIVE</w:t>
      </w:r>
      <w:r>
        <w:br/>
      </w:r>
      <w:r w:rsidRPr="00E00CD4">
        <w:rPr>
          <w:rFonts w:ascii="Palatino Linotype" w:hAnsi="Palatino Linotype"/>
          <w:i/>
          <w:sz w:val="22"/>
          <w:szCs w:val="22"/>
        </w:rPr>
        <w:t>To secure challenging &amp; senior position in high</w:t>
      </w:r>
      <w:r w:rsidR="00F00046">
        <w:rPr>
          <w:rFonts w:ascii="Palatino Linotype" w:hAnsi="Palatino Linotype"/>
          <w:i/>
          <w:sz w:val="22"/>
          <w:szCs w:val="22"/>
        </w:rPr>
        <w:t xml:space="preserve">ly professional </w:t>
      </w:r>
      <w:r w:rsidR="006A7054">
        <w:rPr>
          <w:rFonts w:ascii="Palatino Linotype" w:hAnsi="Palatino Linotype"/>
          <w:i/>
          <w:sz w:val="22"/>
          <w:szCs w:val="22"/>
        </w:rPr>
        <w:t>ORGANIZATION FOR</w:t>
      </w:r>
      <w:r w:rsidR="00F00046">
        <w:rPr>
          <w:rFonts w:ascii="Palatino Linotype" w:hAnsi="Palatino Linotype"/>
          <w:i/>
          <w:sz w:val="22"/>
          <w:szCs w:val="22"/>
        </w:rPr>
        <w:t xml:space="preserve"> 2G</w:t>
      </w:r>
      <w:r w:rsidR="001F4107">
        <w:rPr>
          <w:rFonts w:ascii="Palatino Linotype" w:hAnsi="Palatino Linotype"/>
          <w:i/>
          <w:sz w:val="22"/>
          <w:szCs w:val="22"/>
        </w:rPr>
        <w:t>,3G</w:t>
      </w:r>
      <w:r w:rsidR="00F25B3B">
        <w:rPr>
          <w:rFonts w:ascii="Palatino Linotype" w:hAnsi="Palatino Linotype"/>
          <w:i/>
          <w:sz w:val="22"/>
          <w:szCs w:val="22"/>
        </w:rPr>
        <w:t>,</w:t>
      </w:r>
      <w:r w:rsidR="001F4107">
        <w:rPr>
          <w:rFonts w:ascii="Palatino Linotype" w:hAnsi="Palatino Linotype"/>
          <w:i/>
          <w:sz w:val="22"/>
          <w:szCs w:val="22"/>
        </w:rPr>
        <w:t xml:space="preserve"> 4G</w:t>
      </w:r>
      <w:r w:rsidR="00F25B3B">
        <w:rPr>
          <w:rFonts w:ascii="Palatino Linotype" w:hAnsi="Palatino Linotype"/>
          <w:i/>
          <w:sz w:val="22"/>
          <w:szCs w:val="22"/>
        </w:rPr>
        <w:t xml:space="preserve"> &amp;5G(</w:t>
      </w:r>
      <w:proofErr w:type="gramStart"/>
      <w:r w:rsidR="00F25B3B">
        <w:rPr>
          <w:rFonts w:ascii="Palatino Linotype" w:hAnsi="Palatino Linotype"/>
          <w:i/>
          <w:sz w:val="22"/>
          <w:szCs w:val="22"/>
        </w:rPr>
        <w:t>SA,NSA</w:t>
      </w:r>
      <w:proofErr w:type="gramEnd"/>
      <w:r w:rsidR="00F25B3B">
        <w:rPr>
          <w:rFonts w:ascii="Palatino Linotype" w:hAnsi="Palatino Linotype"/>
          <w:i/>
          <w:sz w:val="22"/>
          <w:szCs w:val="22"/>
        </w:rPr>
        <w:t>)</w:t>
      </w:r>
      <w:r w:rsidR="00F00046">
        <w:rPr>
          <w:rFonts w:ascii="Palatino Linotype" w:hAnsi="Palatino Linotype"/>
          <w:i/>
          <w:sz w:val="22"/>
          <w:szCs w:val="22"/>
        </w:rPr>
        <w:t xml:space="preserve"> </w:t>
      </w:r>
      <w:r w:rsidRPr="00E00CD4">
        <w:rPr>
          <w:rFonts w:ascii="Palatino Linotype" w:hAnsi="Palatino Linotype"/>
          <w:i/>
          <w:sz w:val="22"/>
          <w:szCs w:val="22"/>
        </w:rPr>
        <w:t>Networks which provide creativity, new ideas including personal and professional growth.</w:t>
      </w:r>
    </w:p>
    <w:p w14:paraId="05C553AB" w14:textId="77777777" w:rsidR="007E430F" w:rsidRPr="005064E8" w:rsidRDefault="007E430F" w:rsidP="0071256C">
      <w:pPr>
        <w:tabs>
          <w:tab w:val="left" w:pos="360"/>
        </w:tabs>
        <w:rPr>
          <w:b/>
          <w:bCs/>
          <w:sz w:val="20"/>
          <w:szCs w:val="20"/>
          <w:u w:val="single"/>
          <w:lang w:val="en-US"/>
        </w:rPr>
      </w:pPr>
    </w:p>
    <w:p w14:paraId="7E278DA0" w14:textId="77777777" w:rsidR="0036599E" w:rsidRPr="00ED5321" w:rsidRDefault="0036599E" w:rsidP="0071256C">
      <w:pPr>
        <w:tabs>
          <w:tab w:val="left" w:pos="360"/>
        </w:tabs>
        <w:rPr>
          <w:rFonts w:ascii="Palatino Linotype" w:hAnsi="Palatino Linotype"/>
          <w:b/>
          <w:sz w:val="22"/>
          <w:szCs w:val="22"/>
        </w:rPr>
      </w:pPr>
      <w:r w:rsidRPr="00ED5321">
        <w:rPr>
          <w:rFonts w:ascii="Palatino Linotype" w:hAnsi="Palatino Linotype"/>
          <w:b/>
          <w:sz w:val="22"/>
          <w:szCs w:val="22"/>
        </w:rPr>
        <w:t xml:space="preserve">Profile: </w:t>
      </w:r>
    </w:p>
    <w:p w14:paraId="4E713068" w14:textId="3964197F" w:rsidR="0036599E" w:rsidRPr="00B328D8" w:rsidRDefault="001C5B70" w:rsidP="000744D9">
      <w:pPr>
        <w:pStyle w:val="ListParagraph"/>
        <w:numPr>
          <w:ilvl w:val="0"/>
          <w:numId w:val="45"/>
        </w:numPr>
        <w:tabs>
          <w:tab w:val="left" w:pos="360"/>
        </w:tabs>
        <w:rPr>
          <w:rFonts w:ascii="Palatino Linotype" w:hAnsi="Palatino Linotype"/>
          <w:sz w:val="20"/>
          <w:szCs w:val="22"/>
        </w:rPr>
      </w:pPr>
      <w:r w:rsidRPr="00B328D8">
        <w:rPr>
          <w:rFonts w:ascii="Palatino Linotype" w:hAnsi="Palatino Linotype"/>
          <w:sz w:val="20"/>
          <w:szCs w:val="22"/>
        </w:rPr>
        <w:t>Highly motivated and goal-oriented professional</w:t>
      </w:r>
      <w:r w:rsidR="0032414A">
        <w:rPr>
          <w:rFonts w:ascii="Palatino Linotype" w:hAnsi="Palatino Linotype"/>
          <w:sz w:val="20"/>
          <w:szCs w:val="22"/>
        </w:rPr>
        <w:t xml:space="preserve"> </w:t>
      </w:r>
      <w:r w:rsidR="0086201D" w:rsidRPr="00B328D8">
        <w:rPr>
          <w:rFonts w:ascii="Palatino Linotype" w:hAnsi="Palatino Linotype"/>
          <w:sz w:val="20"/>
          <w:szCs w:val="22"/>
        </w:rPr>
        <w:t xml:space="preserve">with extensive experience of </w:t>
      </w:r>
      <w:r w:rsidR="00FB2F15" w:rsidRPr="00B328D8">
        <w:rPr>
          <w:rFonts w:ascii="Palatino Linotype" w:hAnsi="Palatino Linotype"/>
          <w:sz w:val="20"/>
          <w:szCs w:val="22"/>
        </w:rPr>
        <w:t>1</w:t>
      </w:r>
      <w:r w:rsidR="00C4434A">
        <w:rPr>
          <w:rFonts w:ascii="Palatino Linotype" w:hAnsi="Palatino Linotype"/>
          <w:sz w:val="20"/>
          <w:szCs w:val="22"/>
        </w:rPr>
        <w:t>5</w:t>
      </w:r>
      <w:r w:rsidR="00710920">
        <w:rPr>
          <w:rFonts w:ascii="Palatino Linotype" w:hAnsi="Palatino Linotype"/>
          <w:sz w:val="20"/>
          <w:szCs w:val="22"/>
        </w:rPr>
        <w:t>+</w:t>
      </w:r>
      <w:r w:rsidR="0086201D" w:rsidRPr="00B328D8">
        <w:rPr>
          <w:rFonts w:ascii="Palatino Linotype" w:hAnsi="Palatino Linotype"/>
          <w:sz w:val="20"/>
          <w:szCs w:val="22"/>
        </w:rPr>
        <w:t xml:space="preserve"> </w:t>
      </w:r>
      <w:r w:rsidRPr="00B328D8">
        <w:rPr>
          <w:rFonts w:ascii="Palatino Linotype" w:hAnsi="Palatino Linotype"/>
          <w:sz w:val="20"/>
          <w:szCs w:val="22"/>
        </w:rPr>
        <w:t>years in Radio Network Design</w:t>
      </w:r>
      <w:r w:rsidR="004A0164" w:rsidRPr="00B328D8">
        <w:rPr>
          <w:rFonts w:ascii="Palatino Linotype" w:hAnsi="Palatino Linotype"/>
          <w:sz w:val="20"/>
          <w:szCs w:val="22"/>
        </w:rPr>
        <w:t xml:space="preserve"> &amp; </w:t>
      </w:r>
      <w:r w:rsidR="006A7054" w:rsidRPr="00B328D8">
        <w:rPr>
          <w:rFonts w:ascii="Palatino Linotype" w:hAnsi="Palatino Linotype"/>
          <w:sz w:val="20"/>
          <w:szCs w:val="22"/>
        </w:rPr>
        <w:t>Optimization in</w:t>
      </w:r>
      <w:r w:rsidR="00F00046" w:rsidRPr="00B328D8">
        <w:rPr>
          <w:rFonts w:ascii="Palatino Linotype" w:hAnsi="Palatino Linotype"/>
          <w:sz w:val="20"/>
          <w:szCs w:val="22"/>
        </w:rPr>
        <w:t xml:space="preserve"> </w:t>
      </w:r>
      <w:r w:rsidR="00BF3A03" w:rsidRPr="00B328D8">
        <w:rPr>
          <w:rFonts w:ascii="Palatino Linotype" w:hAnsi="Palatino Linotype"/>
          <w:sz w:val="20"/>
          <w:szCs w:val="22"/>
        </w:rPr>
        <w:t xml:space="preserve">Huawei, </w:t>
      </w:r>
      <w:r w:rsidR="00FB2F15" w:rsidRPr="00B328D8">
        <w:rPr>
          <w:rFonts w:ascii="Palatino Linotype" w:hAnsi="Palatino Linotype"/>
          <w:sz w:val="20"/>
          <w:szCs w:val="22"/>
        </w:rPr>
        <w:t xml:space="preserve">NSN </w:t>
      </w:r>
      <w:r w:rsidR="00BF3A03" w:rsidRPr="00B328D8">
        <w:rPr>
          <w:rFonts w:ascii="Palatino Linotype" w:hAnsi="Palatino Linotype"/>
          <w:sz w:val="20"/>
          <w:szCs w:val="22"/>
        </w:rPr>
        <w:t xml:space="preserve">and Ericsson </w:t>
      </w:r>
      <w:r w:rsidRPr="00B328D8">
        <w:rPr>
          <w:rFonts w:ascii="Palatino Linotype" w:hAnsi="Palatino Linotype"/>
          <w:sz w:val="20"/>
          <w:szCs w:val="22"/>
        </w:rPr>
        <w:t>with Proven skills of working independently or as a team member to design, optimize &amp; test networks to enhance efficiency</w:t>
      </w:r>
      <w:r w:rsidR="00F00046" w:rsidRPr="00B328D8">
        <w:rPr>
          <w:rFonts w:ascii="Palatino Linotype" w:hAnsi="Palatino Linotype"/>
          <w:sz w:val="20"/>
          <w:szCs w:val="22"/>
        </w:rPr>
        <w:t>.</w:t>
      </w:r>
    </w:p>
    <w:p w14:paraId="675AD43B" w14:textId="77777777" w:rsidR="000744D9" w:rsidRPr="00B328D8" w:rsidRDefault="000744D9" w:rsidP="00D92CDF">
      <w:pPr>
        <w:pStyle w:val="ListParagraph"/>
        <w:numPr>
          <w:ilvl w:val="0"/>
          <w:numId w:val="45"/>
        </w:numPr>
        <w:tabs>
          <w:tab w:val="left" w:pos="0"/>
          <w:tab w:val="left" w:pos="9180"/>
          <w:tab w:val="left" w:pos="9540"/>
        </w:tabs>
        <w:contextualSpacing/>
        <w:jc w:val="both"/>
        <w:rPr>
          <w:rFonts w:ascii="Palatino Linotype" w:hAnsi="Palatino Linotype"/>
          <w:sz w:val="20"/>
          <w:szCs w:val="22"/>
        </w:rPr>
      </w:pPr>
      <w:r w:rsidRPr="00B328D8">
        <w:rPr>
          <w:rFonts w:ascii="Palatino Linotype" w:hAnsi="Palatino Linotype"/>
          <w:sz w:val="20"/>
          <w:szCs w:val="22"/>
        </w:rPr>
        <w:t xml:space="preserve">Vast swap experience of 8 access network swap projects as well as performed excellent in </w:t>
      </w:r>
      <w:r w:rsidR="00FC78D6" w:rsidRPr="00B328D8">
        <w:rPr>
          <w:rFonts w:ascii="Palatino Linotype" w:hAnsi="Palatino Linotype"/>
          <w:sz w:val="20"/>
          <w:szCs w:val="22"/>
        </w:rPr>
        <w:t>NPI/NPM projects (Ericsson/Nokia/Siemens to Huawei, Huawei to Nokia, Nokia/Siemens to Ericsson).</w:t>
      </w:r>
    </w:p>
    <w:p w14:paraId="228CBC18" w14:textId="533B18D0" w:rsidR="000744D9" w:rsidRPr="00B328D8" w:rsidRDefault="000744D9" w:rsidP="00D92CDF">
      <w:pPr>
        <w:pStyle w:val="ListParagraph"/>
        <w:numPr>
          <w:ilvl w:val="0"/>
          <w:numId w:val="45"/>
        </w:numPr>
        <w:tabs>
          <w:tab w:val="left" w:pos="0"/>
          <w:tab w:val="left" w:pos="9180"/>
          <w:tab w:val="left" w:pos="9540"/>
        </w:tabs>
        <w:contextualSpacing/>
        <w:jc w:val="both"/>
        <w:rPr>
          <w:rFonts w:ascii="Palatino Linotype" w:hAnsi="Palatino Linotype"/>
          <w:sz w:val="20"/>
          <w:szCs w:val="22"/>
        </w:rPr>
      </w:pPr>
      <w:r w:rsidRPr="00B328D8">
        <w:rPr>
          <w:rFonts w:ascii="Palatino Linotype" w:hAnsi="Palatino Linotype"/>
          <w:b/>
          <w:sz w:val="20"/>
          <w:szCs w:val="22"/>
        </w:rPr>
        <w:t>Vast re-farming experience of multiple re-farming project</w:t>
      </w:r>
      <w:r w:rsidRPr="00B328D8">
        <w:rPr>
          <w:rFonts w:ascii="Palatino Linotype" w:hAnsi="Palatino Linotype"/>
          <w:sz w:val="20"/>
          <w:szCs w:val="22"/>
        </w:rPr>
        <w:t xml:space="preserve"> for LTE bandwidth expansion, WCDMA carrier </w:t>
      </w:r>
      <w:proofErr w:type="gramStart"/>
      <w:r w:rsidRPr="00B328D8">
        <w:rPr>
          <w:rFonts w:ascii="Palatino Linotype" w:hAnsi="Palatino Linotype"/>
          <w:sz w:val="20"/>
          <w:szCs w:val="22"/>
        </w:rPr>
        <w:t>addition  NBIOT</w:t>
      </w:r>
      <w:proofErr w:type="gramEnd"/>
      <w:r w:rsidRPr="00B328D8">
        <w:rPr>
          <w:rFonts w:ascii="Palatino Linotype" w:hAnsi="Palatino Linotype"/>
          <w:sz w:val="20"/>
          <w:szCs w:val="22"/>
        </w:rPr>
        <w:t xml:space="preserve"> deployment.</w:t>
      </w:r>
    </w:p>
    <w:p w14:paraId="0C18A456" w14:textId="77777777" w:rsidR="00A3738B" w:rsidRPr="00AA2FF8" w:rsidRDefault="00A3738B" w:rsidP="0071256C">
      <w:pPr>
        <w:tabs>
          <w:tab w:val="left" w:pos="360"/>
        </w:tabs>
        <w:rPr>
          <w:sz w:val="20"/>
          <w:szCs w:val="20"/>
        </w:rPr>
      </w:pPr>
    </w:p>
    <w:p w14:paraId="286532E3" w14:textId="77777777" w:rsidR="00BC0D00" w:rsidRDefault="00BC0D00" w:rsidP="0071256C">
      <w:pPr>
        <w:tabs>
          <w:tab w:val="left" w:pos="360"/>
        </w:tabs>
        <w:rPr>
          <w:b/>
          <w:bCs/>
          <w:sz w:val="20"/>
          <w:szCs w:val="20"/>
          <w:u w:val="single"/>
        </w:rPr>
      </w:pPr>
      <w:r w:rsidRPr="00AA2FF8">
        <w:rPr>
          <w:b/>
          <w:bCs/>
          <w:sz w:val="20"/>
          <w:szCs w:val="20"/>
          <w:u w:val="single"/>
        </w:rPr>
        <w:t>EMPLOYMENT HISTORY</w:t>
      </w:r>
    </w:p>
    <w:p w14:paraId="4D5DF86B" w14:textId="77777777" w:rsidR="006A7054" w:rsidRDefault="006A7054" w:rsidP="0071256C">
      <w:pPr>
        <w:tabs>
          <w:tab w:val="left" w:pos="360"/>
        </w:tabs>
        <w:rPr>
          <w:b/>
          <w:bCs/>
          <w:sz w:val="20"/>
          <w:szCs w:val="20"/>
          <w:u w:val="single"/>
        </w:rPr>
      </w:pPr>
    </w:p>
    <w:p w14:paraId="2910056D" w14:textId="03036A42" w:rsidR="0032414A" w:rsidRDefault="006A7054" w:rsidP="0071256C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>
        <w:rPr>
          <w:rFonts w:ascii="Palatino Linotype" w:hAnsi="Palatino Linotype"/>
          <w:b/>
          <w:bCs/>
          <w:sz w:val="22"/>
          <w:szCs w:val="22"/>
        </w:rPr>
        <w:t xml:space="preserve">Currently working as </w:t>
      </w:r>
      <w:r w:rsidR="00B07414">
        <w:rPr>
          <w:rFonts w:ascii="Palatino Linotype" w:hAnsi="Palatino Linotype"/>
          <w:b/>
          <w:bCs/>
          <w:sz w:val="22"/>
          <w:szCs w:val="22"/>
        </w:rPr>
        <w:t xml:space="preserve">a </w:t>
      </w:r>
      <w:r>
        <w:rPr>
          <w:rFonts w:ascii="Palatino Linotype" w:hAnsi="Palatino Linotype"/>
          <w:b/>
          <w:bCs/>
          <w:sz w:val="22"/>
          <w:szCs w:val="22"/>
        </w:rPr>
        <w:t xml:space="preserve">specialist in </w:t>
      </w:r>
      <w:r w:rsidRPr="006A7054">
        <w:rPr>
          <w:rFonts w:ascii="Palatino Linotype" w:hAnsi="Palatino Linotype"/>
          <w:b/>
          <w:bCs/>
          <w:sz w:val="22"/>
          <w:szCs w:val="22"/>
        </w:rPr>
        <w:t>Ericsson India Global Services Pvt Ltd</w:t>
      </w:r>
      <w:r>
        <w:rPr>
          <w:rFonts w:ascii="Palatino Linotype" w:hAnsi="Palatino Linotype"/>
          <w:b/>
          <w:bCs/>
          <w:sz w:val="22"/>
          <w:szCs w:val="22"/>
        </w:rPr>
        <w:t>.</w:t>
      </w:r>
    </w:p>
    <w:p w14:paraId="460276D1" w14:textId="21E62C28" w:rsidR="00514F5B" w:rsidRDefault="00301095" w:rsidP="00514F5B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>
        <w:rPr>
          <w:rFonts w:ascii="Palatino Linotype" w:hAnsi="Palatino Linotype"/>
          <w:b/>
          <w:bCs/>
          <w:sz w:val="22"/>
          <w:szCs w:val="22"/>
        </w:rPr>
        <w:t>April</w:t>
      </w:r>
      <w:r w:rsidR="00514F5B">
        <w:rPr>
          <w:rFonts w:ascii="Palatino Linotype" w:hAnsi="Palatino Linotype"/>
          <w:b/>
          <w:bCs/>
          <w:sz w:val="22"/>
          <w:szCs w:val="22"/>
        </w:rPr>
        <w:t xml:space="preserve"> 202</w:t>
      </w:r>
      <w:r>
        <w:rPr>
          <w:rFonts w:ascii="Palatino Linotype" w:hAnsi="Palatino Linotype"/>
          <w:b/>
          <w:bCs/>
          <w:sz w:val="22"/>
          <w:szCs w:val="22"/>
        </w:rPr>
        <w:t>4</w:t>
      </w:r>
      <w:r w:rsidR="00514F5B">
        <w:rPr>
          <w:rFonts w:ascii="Palatino Linotype" w:hAnsi="Palatino Linotype"/>
          <w:b/>
          <w:bCs/>
          <w:sz w:val="22"/>
          <w:szCs w:val="22"/>
        </w:rPr>
        <w:t xml:space="preserve"> till </w:t>
      </w:r>
      <w:r>
        <w:rPr>
          <w:rFonts w:ascii="Palatino Linotype" w:hAnsi="Palatino Linotype"/>
          <w:b/>
          <w:bCs/>
          <w:sz w:val="22"/>
          <w:szCs w:val="22"/>
        </w:rPr>
        <w:t>date.</w:t>
      </w:r>
    </w:p>
    <w:p w14:paraId="6795141A" w14:textId="77777777" w:rsidR="00514F5B" w:rsidRDefault="00514F5B" w:rsidP="00514F5B">
      <w:pPr>
        <w:tabs>
          <w:tab w:val="left" w:pos="36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Job Profile:</w:t>
      </w:r>
    </w:p>
    <w:p w14:paraId="5D312407" w14:textId="6813BCD6" w:rsidR="00514F5B" w:rsidRPr="008944A1" w:rsidRDefault="00A174AC" w:rsidP="00514F5B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Modernization 5G</w:t>
      </w:r>
      <w:r w:rsidR="00514F5B" w:rsidRPr="000C2F0B">
        <w:rPr>
          <w:rFonts w:ascii="Palatino Linotype" w:hAnsi="Palatino Linotype"/>
          <w:b/>
          <w:sz w:val="20"/>
          <w:szCs w:val="20"/>
        </w:rPr>
        <w:t xml:space="preserve"> Optimization</w:t>
      </w:r>
      <w:r w:rsidR="00514F5B">
        <w:rPr>
          <w:rFonts w:ascii="Palatino Linotype" w:hAnsi="Palatino Linotype"/>
          <w:bCs/>
          <w:sz w:val="20"/>
          <w:szCs w:val="20"/>
        </w:rPr>
        <w:t>-</w:t>
      </w:r>
      <w:r w:rsidR="00514F5B">
        <w:rPr>
          <w:rFonts w:ascii="Palatino Linotype" w:hAnsi="Palatino Linotype"/>
          <w:bCs/>
          <w:sz w:val="20"/>
          <w:szCs w:val="20"/>
        </w:rPr>
        <w:t xml:space="preserve">AT&amp;T </w:t>
      </w:r>
      <w:r w:rsidR="00301095">
        <w:rPr>
          <w:rFonts w:ascii="Palatino Linotype" w:hAnsi="Palatino Linotype"/>
          <w:bCs/>
          <w:sz w:val="20"/>
          <w:szCs w:val="20"/>
        </w:rPr>
        <w:t xml:space="preserve">(North Texas Market) </w:t>
      </w:r>
      <w:r w:rsidR="00514F5B">
        <w:rPr>
          <w:rFonts w:ascii="Palatino Linotype" w:hAnsi="Palatino Linotype"/>
          <w:bCs/>
          <w:sz w:val="20"/>
          <w:szCs w:val="20"/>
        </w:rPr>
        <w:t>Post Launch KPI</w:t>
      </w:r>
      <w:r w:rsidR="00DD420C">
        <w:rPr>
          <w:rFonts w:ascii="Palatino Linotype" w:hAnsi="Palatino Linotype"/>
          <w:bCs/>
          <w:sz w:val="20"/>
          <w:szCs w:val="20"/>
        </w:rPr>
        <w:t xml:space="preserve"> &amp;</w:t>
      </w:r>
      <w:r>
        <w:rPr>
          <w:rFonts w:ascii="Palatino Linotype" w:hAnsi="Palatino Linotype"/>
          <w:bCs/>
          <w:sz w:val="20"/>
          <w:szCs w:val="20"/>
        </w:rPr>
        <w:t xml:space="preserve"> SA Optimization.</w:t>
      </w:r>
    </w:p>
    <w:p w14:paraId="414000AD" w14:textId="2797D701" w:rsidR="00514F5B" w:rsidRPr="00982F90" w:rsidRDefault="00A174AC" w:rsidP="00514F5B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>Site level &amp; Cluster level KPI Optimization for newly modernized sites to 5G.</w:t>
      </w:r>
    </w:p>
    <w:p w14:paraId="4F66C869" w14:textId="77777777" w:rsidR="00514F5B" w:rsidRPr="00CD00E4" w:rsidRDefault="00514F5B" w:rsidP="00514F5B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Worst cell analysis &amp; action to improve the worst cells. </w:t>
      </w:r>
    </w:p>
    <w:p w14:paraId="35233CA3" w14:textId="722A37DD" w:rsidR="00514F5B" w:rsidRDefault="00514F5B" w:rsidP="00514F5B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>Optimization</w:t>
      </w:r>
      <w:r w:rsidRPr="00BD32AD">
        <w:rPr>
          <w:rFonts w:ascii="Palatino Linotype" w:hAnsi="Palatino Linotype"/>
          <w:bCs/>
          <w:sz w:val="20"/>
          <w:szCs w:val="20"/>
        </w:rPr>
        <w:t xml:space="preserve"> of </w:t>
      </w:r>
      <w:r w:rsidR="006B46E3">
        <w:rPr>
          <w:rFonts w:ascii="Palatino Linotype" w:hAnsi="Palatino Linotype"/>
          <w:bCs/>
          <w:sz w:val="20"/>
          <w:szCs w:val="20"/>
        </w:rPr>
        <w:t xml:space="preserve">4G </w:t>
      </w:r>
      <w:r w:rsidRPr="00BD32AD">
        <w:rPr>
          <w:rFonts w:ascii="Palatino Linotype" w:hAnsi="Palatino Linotype"/>
          <w:bCs/>
          <w:sz w:val="20"/>
          <w:szCs w:val="20"/>
        </w:rPr>
        <w:t xml:space="preserve">KPI like RRC setup Success Rate, E-RAB Setup Success Rate, Throughput, E-RAB drop rate, Intra inter </w:t>
      </w:r>
      <w:proofErr w:type="spellStart"/>
      <w:r w:rsidRPr="00BD32AD">
        <w:rPr>
          <w:rFonts w:ascii="Palatino Linotype" w:hAnsi="Palatino Linotype"/>
          <w:bCs/>
          <w:sz w:val="20"/>
          <w:szCs w:val="20"/>
        </w:rPr>
        <w:t>eNB</w:t>
      </w:r>
      <w:proofErr w:type="spellEnd"/>
      <w:r w:rsidRPr="00BD32AD">
        <w:rPr>
          <w:rFonts w:ascii="Palatino Linotype" w:hAnsi="Palatino Linotype"/>
          <w:bCs/>
          <w:sz w:val="20"/>
          <w:szCs w:val="20"/>
        </w:rPr>
        <w:t xml:space="preserve"> HO success Rate</w:t>
      </w:r>
      <w:r>
        <w:rPr>
          <w:rFonts w:ascii="Palatino Linotype" w:hAnsi="Palatino Linotype"/>
          <w:bCs/>
          <w:sz w:val="20"/>
          <w:szCs w:val="20"/>
        </w:rPr>
        <w:t xml:space="preserve"> and improvement plan preparation</w:t>
      </w:r>
      <w:r w:rsidR="006B46E3">
        <w:rPr>
          <w:rFonts w:ascii="Palatino Linotype" w:hAnsi="Palatino Linotype"/>
          <w:bCs/>
          <w:sz w:val="20"/>
          <w:szCs w:val="20"/>
        </w:rPr>
        <w:t xml:space="preserve"> &amp; 5G KPI </w:t>
      </w:r>
      <w:r w:rsidR="00C51EE4">
        <w:rPr>
          <w:rFonts w:ascii="Palatino Linotype" w:hAnsi="Palatino Linotype"/>
          <w:bCs/>
          <w:sz w:val="20"/>
          <w:szCs w:val="20"/>
        </w:rPr>
        <w:t xml:space="preserve">Time on SA, Retainability, Accessibility </w:t>
      </w:r>
      <w:r w:rsidR="00821728">
        <w:rPr>
          <w:rFonts w:ascii="Palatino Linotype" w:hAnsi="Palatino Linotype"/>
          <w:bCs/>
          <w:sz w:val="20"/>
          <w:szCs w:val="20"/>
        </w:rPr>
        <w:t>of SA &amp; NSA Sites.</w:t>
      </w:r>
    </w:p>
    <w:p w14:paraId="25B6748B" w14:textId="32B1E606" w:rsidR="00821728" w:rsidRDefault="00821728" w:rsidP="00514F5B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>Layer 3 analysis for improving Time on SA &amp; providing recommendation to delay exist</w:t>
      </w:r>
      <w:r w:rsidR="00301095">
        <w:rPr>
          <w:rFonts w:ascii="Palatino Linotype" w:hAnsi="Palatino Linotype"/>
          <w:bCs/>
          <w:sz w:val="20"/>
          <w:szCs w:val="20"/>
        </w:rPr>
        <w:t>s</w:t>
      </w:r>
      <w:r>
        <w:rPr>
          <w:rFonts w:ascii="Palatino Linotype" w:hAnsi="Palatino Linotype"/>
          <w:bCs/>
          <w:sz w:val="20"/>
          <w:szCs w:val="20"/>
        </w:rPr>
        <w:t xml:space="preserve"> </w:t>
      </w:r>
      <w:r w:rsidR="00301095">
        <w:rPr>
          <w:rFonts w:ascii="Palatino Linotype" w:hAnsi="Palatino Linotype"/>
          <w:bCs/>
          <w:sz w:val="20"/>
          <w:szCs w:val="20"/>
        </w:rPr>
        <w:t>from SA to NSA.</w:t>
      </w:r>
    </w:p>
    <w:p w14:paraId="6C73F793" w14:textId="77777777" w:rsidR="00DD420C" w:rsidRPr="00DD420C" w:rsidRDefault="00DD420C" w:rsidP="00DD420C">
      <w:pPr>
        <w:pStyle w:val="ListParagraph"/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 w:rsidRPr="00DD420C">
        <w:rPr>
          <w:rFonts w:ascii="Palatino Linotype" w:hAnsi="Palatino Linotype"/>
          <w:bCs/>
          <w:sz w:val="20"/>
        </w:rPr>
        <w:t>Responsible for troubleshooting for Worst Cells, Call muting, SINR improvement,</w:t>
      </w:r>
    </w:p>
    <w:p w14:paraId="1338286F" w14:textId="77777777" w:rsidR="00DD420C" w:rsidRDefault="00DD420C" w:rsidP="00DD420C">
      <w:pPr>
        <w:tabs>
          <w:tab w:val="left" w:pos="360"/>
        </w:tabs>
        <w:ind w:left="720"/>
        <w:rPr>
          <w:rFonts w:ascii="Palatino Linotype" w:hAnsi="Palatino Linotype"/>
          <w:bCs/>
          <w:sz w:val="20"/>
          <w:szCs w:val="20"/>
        </w:rPr>
      </w:pPr>
    </w:p>
    <w:p w14:paraId="39D0A480" w14:textId="61927F86" w:rsidR="00B07414" w:rsidRDefault="00C43A18" w:rsidP="0071256C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>
        <w:rPr>
          <w:rFonts w:ascii="Palatino Linotype" w:hAnsi="Palatino Linotype"/>
          <w:b/>
          <w:bCs/>
          <w:sz w:val="22"/>
          <w:szCs w:val="22"/>
        </w:rPr>
        <w:t>March 2021</w:t>
      </w:r>
      <w:r w:rsidR="00B07414">
        <w:rPr>
          <w:rFonts w:ascii="Palatino Linotype" w:hAnsi="Palatino Linotype"/>
          <w:b/>
          <w:bCs/>
          <w:sz w:val="22"/>
          <w:szCs w:val="22"/>
        </w:rPr>
        <w:t xml:space="preserve"> till </w:t>
      </w:r>
      <w:r w:rsidR="00301095">
        <w:rPr>
          <w:rFonts w:ascii="Palatino Linotype" w:hAnsi="Palatino Linotype"/>
          <w:b/>
          <w:bCs/>
          <w:sz w:val="22"/>
          <w:szCs w:val="22"/>
        </w:rPr>
        <w:t>March</w:t>
      </w:r>
      <w:r w:rsidR="00514F5B">
        <w:rPr>
          <w:rFonts w:ascii="Palatino Linotype" w:hAnsi="Palatino Linotype"/>
          <w:b/>
          <w:bCs/>
          <w:sz w:val="22"/>
          <w:szCs w:val="22"/>
        </w:rPr>
        <w:t xml:space="preserve"> 202</w:t>
      </w:r>
      <w:r w:rsidR="00301095">
        <w:rPr>
          <w:rFonts w:ascii="Palatino Linotype" w:hAnsi="Palatino Linotype"/>
          <w:b/>
          <w:bCs/>
          <w:sz w:val="22"/>
          <w:szCs w:val="22"/>
        </w:rPr>
        <w:t>4</w:t>
      </w:r>
      <w:r w:rsidR="00B07414">
        <w:rPr>
          <w:rFonts w:ascii="Palatino Linotype" w:hAnsi="Palatino Linotype"/>
          <w:b/>
          <w:bCs/>
          <w:sz w:val="22"/>
          <w:szCs w:val="22"/>
        </w:rPr>
        <w:t>.</w:t>
      </w:r>
    </w:p>
    <w:p w14:paraId="74A12B8A" w14:textId="77777777" w:rsidR="00B07414" w:rsidRDefault="00B07414" w:rsidP="00B07414">
      <w:pPr>
        <w:tabs>
          <w:tab w:val="left" w:pos="36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Job Profile:</w:t>
      </w:r>
    </w:p>
    <w:p w14:paraId="661038A8" w14:textId="0DE396A8" w:rsidR="00B07414" w:rsidRPr="008944A1" w:rsidRDefault="00B07414" w:rsidP="00B07414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0C2F0B">
        <w:rPr>
          <w:rFonts w:ascii="Palatino Linotype" w:hAnsi="Palatino Linotype"/>
          <w:b/>
          <w:sz w:val="20"/>
          <w:szCs w:val="20"/>
        </w:rPr>
        <w:t>MS 4G Optimization</w:t>
      </w:r>
      <w:r>
        <w:rPr>
          <w:rFonts w:ascii="Palatino Linotype" w:hAnsi="Palatino Linotype"/>
          <w:bCs/>
          <w:sz w:val="20"/>
          <w:szCs w:val="20"/>
        </w:rPr>
        <w:t xml:space="preserve">-Zain Iraq for </w:t>
      </w:r>
      <w:r w:rsidR="00BD32AD">
        <w:rPr>
          <w:rFonts w:ascii="Palatino Linotype" w:hAnsi="Palatino Linotype"/>
          <w:bCs/>
          <w:sz w:val="20"/>
          <w:szCs w:val="20"/>
        </w:rPr>
        <w:t>OSS KPI</w:t>
      </w:r>
      <w:r>
        <w:rPr>
          <w:rFonts w:ascii="Palatino Linotype" w:hAnsi="Palatino Linotype"/>
          <w:bCs/>
          <w:sz w:val="20"/>
          <w:szCs w:val="20"/>
        </w:rPr>
        <w:t xml:space="preserve"> improvement.</w:t>
      </w:r>
    </w:p>
    <w:p w14:paraId="4F2C9611" w14:textId="77777777" w:rsidR="008944A1" w:rsidRPr="00982F90" w:rsidRDefault="008944A1" w:rsidP="008944A1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>Daily KPI analysis of governorates &amp; degradation analysis.</w:t>
      </w:r>
    </w:p>
    <w:p w14:paraId="3A943C14" w14:textId="77777777" w:rsidR="008944A1" w:rsidRPr="00CD00E4" w:rsidRDefault="008944A1" w:rsidP="008944A1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Worst cell analysis &amp; action to improve the worst cells. </w:t>
      </w:r>
    </w:p>
    <w:p w14:paraId="7C05967F" w14:textId="2581ECE5" w:rsidR="008944A1" w:rsidRDefault="008944A1" w:rsidP="008944A1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>Optimization</w:t>
      </w:r>
      <w:r w:rsidRPr="00BD32AD">
        <w:rPr>
          <w:rFonts w:ascii="Palatino Linotype" w:hAnsi="Palatino Linotype"/>
          <w:bCs/>
          <w:sz w:val="20"/>
          <w:szCs w:val="20"/>
        </w:rPr>
        <w:t xml:space="preserve"> of KPI like RRC setup Success Rate, E-RAB Setup Success Rate, Throughput, E-RAB drop rate, Intra inter </w:t>
      </w:r>
      <w:proofErr w:type="spellStart"/>
      <w:r w:rsidRPr="00BD32AD">
        <w:rPr>
          <w:rFonts w:ascii="Palatino Linotype" w:hAnsi="Palatino Linotype"/>
          <w:bCs/>
          <w:sz w:val="20"/>
          <w:szCs w:val="20"/>
        </w:rPr>
        <w:t>eNB</w:t>
      </w:r>
      <w:proofErr w:type="spellEnd"/>
      <w:r w:rsidRPr="00BD32AD">
        <w:rPr>
          <w:rFonts w:ascii="Palatino Linotype" w:hAnsi="Palatino Linotype"/>
          <w:bCs/>
          <w:sz w:val="20"/>
          <w:szCs w:val="20"/>
        </w:rPr>
        <w:t xml:space="preserve"> HO success Rate</w:t>
      </w:r>
      <w:r>
        <w:rPr>
          <w:rFonts w:ascii="Palatino Linotype" w:hAnsi="Palatino Linotype"/>
          <w:bCs/>
          <w:sz w:val="20"/>
          <w:szCs w:val="20"/>
        </w:rPr>
        <w:t xml:space="preserve"> and improvement plan preparation.</w:t>
      </w:r>
    </w:p>
    <w:p w14:paraId="6B66EB61" w14:textId="1C9B678D" w:rsidR="008944A1" w:rsidRDefault="000C2F0B" w:rsidP="008944A1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Responsible for troubleshooting for Worst Cells, Call muting, SINR improvement, </w:t>
      </w:r>
      <w:r w:rsidR="008944A1">
        <w:rPr>
          <w:rFonts w:ascii="Palatino Linotype" w:hAnsi="Palatino Linotype"/>
          <w:bCs/>
          <w:sz w:val="20"/>
          <w:szCs w:val="20"/>
        </w:rPr>
        <w:t>Identification of suspected hardware issues and escalation to concerned team, follow up.</w:t>
      </w:r>
    </w:p>
    <w:p w14:paraId="6343F3B1" w14:textId="76A709A2" w:rsidR="008944A1" w:rsidRDefault="008944A1" w:rsidP="008944A1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Preparation of </w:t>
      </w:r>
      <w:r w:rsidR="000C2F0B">
        <w:rPr>
          <w:rFonts w:ascii="Palatino Linotype" w:hAnsi="Palatino Linotype"/>
          <w:bCs/>
          <w:sz w:val="20"/>
          <w:szCs w:val="20"/>
        </w:rPr>
        <w:t>Biweekly</w:t>
      </w:r>
      <w:r>
        <w:rPr>
          <w:rFonts w:ascii="Palatino Linotype" w:hAnsi="Palatino Linotype"/>
          <w:bCs/>
          <w:sz w:val="20"/>
          <w:szCs w:val="20"/>
        </w:rPr>
        <w:t>, Monthly optimization progress and updates.</w:t>
      </w:r>
    </w:p>
    <w:p w14:paraId="398CAB64" w14:textId="77777777" w:rsidR="00B07414" w:rsidRDefault="00B07414" w:rsidP="00B07414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Special </w:t>
      </w:r>
      <w:r w:rsidRPr="00B07414">
        <w:rPr>
          <w:rFonts w:ascii="Palatino Linotype" w:hAnsi="Palatino Linotype" w:hint="eastAsia"/>
          <w:bCs/>
          <w:sz w:val="20"/>
          <w:szCs w:val="20"/>
        </w:rPr>
        <w:t>Dominance improvement Drive test analysis and improvement plan preparation, Coordination/discussion with the planning team for improvement plan approval</w:t>
      </w:r>
      <w:r>
        <w:rPr>
          <w:rFonts w:ascii="Palatino Linotype" w:hAnsi="Palatino Linotype"/>
          <w:bCs/>
          <w:sz w:val="20"/>
          <w:szCs w:val="20"/>
        </w:rPr>
        <w:t>.</w:t>
      </w:r>
    </w:p>
    <w:p w14:paraId="0EC6675C" w14:textId="45B6FADE" w:rsidR="00B07414" w:rsidRDefault="000C2F0B" w:rsidP="00B07414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>Responsible for improvement plan preparation &amp; implementation, post-implementation</w:t>
      </w:r>
      <w:r w:rsidR="00B07414" w:rsidRPr="00B07414">
        <w:rPr>
          <w:rFonts w:ascii="Palatino Linotype" w:hAnsi="Palatino Linotype" w:hint="eastAsia"/>
          <w:bCs/>
          <w:sz w:val="20"/>
          <w:szCs w:val="20"/>
        </w:rPr>
        <w:t xml:space="preserve"> validation &amp; Benchmark reporting, Final report preparation, and submission for dominance improvement</w:t>
      </w:r>
      <w:r w:rsidR="00B07414">
        <w:rPr>
          <w:rFonts w:ascii="Palatino Linotype" w:hAnsi="Palatino Linotype"/>
          <w:bCs/>
          <w:sz w:val="20"/>
          <w:szCs w:val="20"/>
        </w:rPr>
        <w:t>.</w:t>
      </w:r>
    </w:p>
    <w:p w14:paraId="0F77F137" w14:textId="685CBB2C" w:rsidR="000D7911" w:rsidRDefault="000C2F0B" w:rsidP="00B07414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Responsible for </w:t>
      </w:r>
      <w:r w:rsidR="000D7911">
        <w:rPr>
          <w:rFonts w:ascii="Palatino Linotype" w:hAnsi="Palatino Linotype"/>
          <w:bCs/>
          <w:sz w:val="20"/>
          <w:szCs w:val="20"/>
        </w:rPr>
        <w:t>Customer complaint handling and optimization action for improvement.</w:t>
      </w:r>
    </w:p>
    <w:p w14:paraId="3BF6A76E" w14:textId="1237E216" w:rsidR="000D7911" w:rsidRDefault="000C2F0B" w:rsidP="00B07414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Responsible for </w:t>
      </w:r>
      <w:r w:rsidR="000D7911">
        <w:rPr>
          <w:rFonts w:ascii="Palatino Linotype" w:hAnsi="Palatino Linotype"/>
          <w:bCs/>
          <w:sz w:val="20"/>
          <w:szCs w:val="20"/>
        </w:rPr>
        <w:t xml:space="preserve">Monthly audit of Baseline and corrective action </w:t>
      </w:r>
      <w:r>
        <w:rPr>
          <w:rFonts w:ascii="Palatino Linotype" w:hAnsi="Palatino Linotype"/>
          <w:bCs/>
          <w:sz w:val="20"/>
          <w:szCs w:val="20"/>
        </w:rPr>
        <w:t>for discrepancies removal.</w:t>
      </w:r>
      <w:r w:rsidR="000D7911">
        <w:rPr>
          <w:rFonts w:ascii="Palatino Linotype" w:hAnsi="Palatino Linotype"/>
          <w:bCs/>
          <w:sz w:val="20"/>
          <w:szCs w:val="20"/>
        </w:rPr>
        <w:t xml:space="preserve"> </w:t>
      </w:r>
    </w:p>
    <w:p w14:paraId="2475D739" w14:textId="4F5F36C3" w:rsidR="00BD32AD" w:rsidRPr="00BD32AD" w:rsidRDefault="00BD32AD" w:rsidP="00BD32AD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Responsible for coordination of different team for swap, project, </w:t>
      </w:r>
      <w:r w:rsidR="000C2F0B">
        <w:rPr>
          <w:rFonts w:ascii="Palatino Linotype" w:hAnsi="Palatino Linotype"/>
          <w:bCs/>
          <w:sz w:val="20"/>
          <w:szCs w:val="20"/>
        </w:rPr>
        <w:t>rollout,</w:t>
      </w:r>
      <w:r>
        <w:rPr>
          <w:rFonts w:ascii="Palatino Linotype" w:hAnsi="Palatino Linotype"/>
          <w:bCs/>
          <w:sz w:val="20"/>
          <w:szCs w:val="20"/>
        </w:rPr>
        <w:t xml:space="preserve"> and optimization.</w:t>
      </w:r>
    </w:p>
    <w:p w14:paraId="50CDB3EB" w14:textId="4C7A2E02" w:rsidR="00BD32AD" w:rsidRPr="000C2F0B" w:rsidRDefault="00BD32AD" w:rsidP="00BD32AD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Event Monitoring and preparation Capacity study and execution. </w:t>
      </w:r>
    </w:p>
    <w:p w14:paraId="0906BD7F" w14:textId="77777777" w:rsidR="000C2F0B" w:rsidRPr="000C2F0B" w:rsidRDefault="000C2F0B" w:rsidP="000C2F0B">
      <w:pPr>
        <w:pStyle w:val="ListParagraph"/>
        <w:numPr>
          <w:ilvl w:val="0"/>
          <w:numId w:val="48"/>
        </w:numPr>
        <w:tabs>
          <w:tab w:val="left" w:pos="360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0C2F0B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Capacity audit of whole event area.</w:t>
      </w:r>
    </w:p>
    <w:p w14:paraId="017283AD" w14:textId="77777777" w:rsidR="000C2F0B" w:rsidRPr="000C2F0B" w:rsidRDefault="000C2F0B" w:rsidP="000C2F0B">
      <w:pPr>
        <w:pStyle w:val="ListParagraph"/>
        <w:numPr>
          <w:ilvl w:val="0"/>
          <w:numId w:val="48"/>
        </w:numPr>
        <w:tabs>
          <w:tab w:val="left" w:pos="360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0C2F0B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lastRenderedPageBreak/>
        <w:t>Proposal for high cap changes/layer addition/layer balancing/sector addition/new and cow sites addition.</w:t>
      </w:r>
    </w:p>
    <w:p w14:paraId="3373DE99" w14:textId="77777777" w:rsidR="000C2F0B" w:rsidRPr="000C2F0B" w:rsidRDefault="000C2F0B" w:rsidP="000C2F0B">
      <w:pPr>
        <w:pStyle w:val="ListParagraph"/>
        <w:numPr>
          <w:ilvl w:val="0"/>
          <w:numId w:val="48"/>
        </w:numPr>
        <w:tabs>
          <w:tab w:val="left" w:pos="360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0C2F0B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Baseline audit of temporary band addition/increment and performance verification.</w:t>
      </w:r>
    </w:p>
    <w:p w14:paraId="7F2F5EBB" w14:textId="77777777" w:rsidR="000C2F0B" w:rsidRPr="000C2F0B" w:rsidRDefault="000C2F0B" w:rsidP="000C2F0B">
      <w:pPr>
        <w:pStyle w:val="ListParagraph"/>
        <w:numPr>
          <w:ilvl w:val="0"/>
          <w:numId w:val="48"/>
        </w:numPr>
        <w:tabs>
          <w:tab w:val="left" w:pos="360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0C2F0B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Drive test verification of all routes toward the event area and proposal for coverage/quality enhancement.</w:t>
      </w:r>
    </w:p>
    <w:p w14:paraId="1BB5D2F8" w14:textId="77777777" w:rsidR="000C2F0B" w:rsidRPr="000C2F0B" w:rsidRDefault="000C2F0B" w:rsidP="000C2F0B">
      <w:pPr>
        <w:pStyle w:val="ListParagraph"/>
        <w:numPr>
          <w:ilvl w:val="0"/>
          <w:numId w:val="48"/>
        </w:numPr>
        <w:tabs>
          <w:tab w:val="left" w:pos="360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0C2F0B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 KPIs aspect (Maintaining 1Mbps throughput in Top highest carrying traffic cells during the event)</w:t>
      </w:r>
    </w:p>
    <w:p w14:paraId="13807A29" w14:textId="77777777" w:rsidR="000C2F0B" w:rsidRPr="000C2F0B" w:rsidRDefault="000C2F0B" w:rsidP="000C2F0B">
      <w:pPr>
        <w:pStyle w:val="ListParagraph"/>
        <w:numPr>
          <w:ilvl w:val="0"/>
          <w:numId w:val="48"/>
        </w:numPr>
        <w:tabs>
          <w:tab w:val="left" w:pos="360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0C2F0B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24*7 Monitoring shifts with speedy corrective actions to maintain the performance.</w:t>
      </w:r>
    </w:p>
    <w:p w14:paraId="78447216" w14:textId="4DA8C2C7" w:rsidR="000C2F0B" w:rsidRDefault="000C2F0B" w:rsidP="000C2F0B">
      <w:pPr>
        <w:pStyle w:val="ListParagraph"/>
        <w:numPr>
          <w:ilvl w:val="0"/>
          <w:numId w:val="48"/>
        </w:numPr>
        <w:tabs>
          <w:tab w:val="left" w:pos="360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0C2F0B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Escalation and follow up for any performance degradation.</w:t>
      </w:r>
    </w:p>
    <w:p w14:paraId="6937E8BC" w14:textId="7EEBE352" w:rsidR="000C2F0B" w:rsidRPr="000C2F0B" w:rsidRDefault="000C2F0B" w:rsidP="000C2F0B">
      <w:pPr>
        <w:pStyle w:val="ListParagraph"/>
        <w:numPr>
          <w:ilvl w:val="0"/>
          <w:numId w:val="48"/>
        </w:numPr>
        <w:tabs>
          <w:tab w:val="left" w:pos="360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Rollback &amp; Verification of all changes and performance. </w:t>
      </w:r>
    </w:p>
    <w:p w14:paraId="1DC3BC89" w14:textId="77777777" w:rsidR="000C2F0B" w:rsidRDefault="000C2F0B" w:rsidP="0071256C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</w:p>
    <w:p w14:paraId="66ACF74B" w14:textId="736C5347" w:rsidR="006A7054" w:rsidRDefault="006A7054" w:rsidP="0071256C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>
        <w:rPr>
          <w:rFonts w:ascii="Palatino Linotype" w:hAnsi="Palatino Linotype"/>
          <w:b/>
          <w:bCs/>
          <w:sz w:val="22"/>
          <w:szCs w:val="22"/>
        </w:rPr>
        <w:t xml:space="preserve">FEB 2019 till </w:t>
      </w:r>
      <w:r w:rsidR="00B07414">
        <w:rPr>
          <w:rFonts w:ascii="Palatino Linotype" w:hAnsi="Palatino Linotype"/>
          <w:b/>
          <w:bCs/>
          <w:sz w:val="22"/>
          <w:szCs w:val="22"/>
        </w:rPr>
        <w:t>March 202</w:t>
      </w:r>
      <w:r w:rsidR="00C43A18">
        <w:rPr>
          <w:rFonts w:ascii="Palatino Linotype" w:hAnsi="Palatino Linotype"/>
          <w:b/>
          <w:bCs/>
          <w:sz w:val="22"/>
          <w:szCs w:val="22"/>
        </w:rPr>
        <w:t>1</w:t>
      </w:r>
      <w:r>
        <w:rPr>
          <w:rFonts w:ascii="Palatino Linotype" w:hAnsi="Palatino Linotype"/>
          <w:b/>
          <w:bCs/>
          <w:sz w:val="22"/>
          <w:szCs w:val="22"/>
        </w:rPr>
        <w:t xml:space="preserve">. </w:t>
      </w:r>
    </w:p>
    <w:p w14:paraId="1497EA24" w14:textId="77777777" w:rsidR="00CD00E4" w:rsidRDefault="00CD00E4" w:rsidP="00CD00E4">
      <w:pPr>
        <w:tabs>
          <w:tab w:val="left" w:pos="36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Job Profile:</w:t>
      </w:r>
    </w:p>
    <w:p w14:paraId="22FE1E27" w14:textId="218C4DB7" w:rsidR="00CD00E4" w:rsidRPr="00CD00E4" w:rsidRDefault="00546DC2" w:rsidP="00CD00E4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0C2F0B">
        <w:rPr>
          <w:rFonts w:ascii="Palatino Linotype" w:hAnsi="Palatino Linotype"/>
          <w:b/>
          <w:sz w:val="20"/>
          <w:szCs w:val="20"/>
        </w:rPr>
        <w:t>NDO</w:t>
      </w:r>
      <w:r w:rsidR="00CD00E4">
        <w:rPr>
          <w:rFonts w:ascii="Palatino Linotype" w:hAnsi="Palatino Linotype"/>
          <w:bCs/>
          <w:sz w:val="20"/>
          <w:szCs w:val="20"/>
        </w:rPr>
        <w:t xml:space="preserve"> 2G</w:t>
      </w:r>
      <w:r>
        <w:rPr>
          <w:rFonts w:ascii="Palatino Linotype" w:hAnsi="Palatino Linotype"/>
          <w:bCs/>
          <w:sz w:val="20"/>
          <w:szCs w:val="20"/>
        </w:rPr>
        <w:t>/4G</w:t>
      </w:r>
      <w:r w:rsidR="00CD00E4">
        <w:rPr>
          <w:rFonts w:ascii="Palatino Linotype" w:hAnsi="Palatino Linotype"/>
          <w:bCs/>
          <w:sz w:val="20"/>
          <w:szCs w:val="20"/>
        </w:rPr>
        <w:t xml:space="preserve"> Optimization-Zain Iraq </w:t>
      </w:r>
    </w:p>
    <w:p w14:paraId="09D7850E" w14:textId="77777777" w:rsidR="00CD00E4" w:rsidRPr="00982F90" w:rsidRDefault="00CD00E4" w:rsidP="00CD00E4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>Daily KPI analysis of governorate</w:t>
      </w:r>
      <w:r w:rsidR="000C3B09">
        <w:rPr>
          <w:rFonts w:ascii="Palatino Linotype" w:hAnsi="Palatino Linotype"/>
          <w:bCs/>
          <w:sz w:val="20"/>
          <w:szCs w:val="20"/>
        </w:rPr>
        <w:t>s</w:t>
      </w:r>
      <w:r>
        <w:rPr>
          <w:rFonts w:ascii="Palatino Linotype" w:hAnsi="Palatino Linotype"/>
          <w:bCs/>
          <w:sz w:val="20"/>
          <w:szCs w:val="20"/>
        </w:rPr>
        <w:t xml:space="preserve"> &amp; degradation analysis.</w:t>
      </w:r>
    </w:p>
    <w:p w14:paraId="2C18171F" w14:textId="77777777" w:rsidR="00982F90" w:rsidRPr="00CD00E4" w:rsidRDefault="00982F90" w:rsidP="00CD00E4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Worst cell analysis &amp; action to improve the worst cells. </w:t>
      </w:r>
    </w:p>
    <w:p w14:paraId="333BBA1C" w14:textId="77777777" w:rsidR="00CD00E4" w:rsidRPr="000C3B09" w:rsidRDefault="00CD00E4" w:rsidP="00CD00E4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>Capacit</w:t>
      </w:r>
      <w:r w:rsidR="00982F90">
        <w:rPr>
          <w:rFonts w:ascii="Palatino Linotype" w:hAnsi="Palatino Linotype"/>
          <w:bCs/>
          <w:sz w:val="20"/>
          <w:szCs w:val="20"/>
        </w:rPr>
        <w:t>y planning for monthly expansion plan</w:t>
      </w:r>
      <w:r w:rsidR="000C3B09">
        <w:rPr>
          <w:rFonts w:ascii="Palatino Linotype" w:hAnsi="Palatino Linotype"/>
          <w:bCs/>
          <w:sz w:val="20"/>
          <w:szCs w:val="20"/>
        </w:rPr>
        <w:t>.</w:t>
      </w:r>
    </w:p>
    <w:p w14:paraId="155F8058" w14:textId="77777777" w:rsidR="000C3B09" w:rsidRPr="00982F90" w:rsidRDefault="000C3B09" w:rsidP="00CD00E4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Event capacity planning &amp; follow up for implementation. </w:t>
      </w:r>
    </w:p>
    <w:p w14:paraId="0BCB5DFA" w14:textId="77777777" w:rsidR="00982F90" w:rsidRPr="0084639F" w:rsidRDefault="00982F90" w:rsidP="00CD00E4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FC78D6">
        <w:rPr>
          <w:rFonts w:ascii="Palatino Linotype" w:hAnsi="Palatino Linotype"/>
          <w:bCs/>
          <w:sz w:val="20"/>
        </w:rPr>
        <w:t xml:space="preserve">Monitor and detect degradation in Network KPI- </w:t>
      </w:r>
      <w:r>
        <w:rPr>
          <w:rFonts w:ascii="Palatino Linotype" w:hAnsi="Palatino Linotype"/>
          <w:bCs/>
          <w:sz w:val="20"/>
        </w:rPr>
        <w:t>CSSR</w:t>
      </w:r>
      <w:r w:rsidRPr="0032414A">
        <w:rPr>
          <w:rFonts w:ascii="Palatino Linotype" w:hAnsi="Palatino Linotype"/>
          <w:bCs/>
          <w:sz w:val="20"/>
        </w:rPr>
        <w:t xml:space="preserve">, TCH Assignment success rate, </w:t>
      </w:r>
      <w:r>
        <w:rPr>
          <w:rFonts w:ascii="Palatino Linotype" w:hAnsi="Palatino Linotype"/>
          <w:bCs/>
          <w:sz w:val="20"/>
        </w:rPr>
        <w:t>SD drop rate,</w:t>
      </w:r>
      <w:r w:rsidRPr="0032414A">
        <w:rPr>
          <w:rFonts w:ascii="Palatino Linotype" w:hAnsi="Palatino Linotype"/>
          <w:bCs/>
          <w:sz w:val="20"/>
        </w:rPr>
        <w:t xml:space="preserve"> Call drop rate</w:t>
      </w:r>
      <w:r>
        <w:rPr>
          <w:rFonts w:ascii="Palatino Linotype" w:hAnsi="Palatino Linotype"/>
          <w:bCs/>
          <w:sz w:val="20"/>
        </w:rPr>
        <w:t>, TCH/SD congestion</w:t>
      </w:r>
      <w:r w:rsidRPr="00FC78D6">
        <w:rPr>
          <w:rFonts w:ascii="Palatino Linotype" w:hAnsi="Palatino Linotype"/>
          <w:bCs/>
          <w:sz w:val="20"/>
        </w:rPr>
        <w:t xml:space="preserve"> and recommend solution for improvement to meet the </w:t>
      </w:r>
      <w:proofErr w:type="gramStart"/>
      <w:r w:rsidRPr="00FC78D6">
        <w:rPr>
          <w:rFonts w:ascii="Palatino Linotype" w:hAnsi="Palatino Linotype"/>
          <w:bCs/>
          <w:sz w:val="20"/>
        </w:rPr>
        <w:t>target</w:t>
      </w:r>
      <w:proofErr w:type="gramEnd"/>
    </w:p>
    <w:p w14:paraId="13E10788" w14:textId="77777777" w:rsidR="0084639F" w:rsidRPr="0084639F" w:rsidRDefault="0084639F" w:rsidP="00CD00E4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</w:rPr>
        <w:t>Team management and daily/weekly/monthly task management and follow up.</w:t>
      </w:r>
    </w:p>
    <w:p w14:paraId="3AEA995D" w14:textId="77777777" w:rsidR="0084639F" w:rsidRPr="00FC78D6" w:rsidRDefault="0084639F" w:rsidP="0084639F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FC78D6">
        <w:rPr>
          <w:rFonts w:ascii="Palatino Linotype" w:hAnsi="Palatino Linotype"/>
          <w:bCs/>
          <w:sz w:val="20"/>
          <w:szCs w:val="20"/>
        </w:rPr>
        <w:t xml:space="preserve">Responsible for </w:t>
      </w:r>
      <w:r>
        <w:rPr>
          <w:rFonts w:ascii="Palatino Linotype" w:hAnsi="Palatino Linotype"/>
          <w:bCs/>
          <w:sz w:val="20"/>
          <w:szCs w:val="20"/>
        </w:rPr>
        <w:t>contractual</w:t>
      </w:r>
      <w:r w:rsidRPr="00FC78D6">
        <w:rPr>
          <w:rFonts w:ascii="Palatino Linotype" w:hAnsi="Palatino Linotype"/>
          <w:bCs/>
          <w:sz w:val="20"/>
          <w:szCs w:val="20"/>
        </w:rPr>
        <w:t xml:space="preserve"> target meeting on monthly, quarterly, and yearly basis. </w:t>
      </w:r>
    </w:p>
    <w:p w14:paraId="550A5E06" w14:textId="1E8E31C3" w:rsidR="0084639F" w:rsidRPr="00546DC2" w:rsidRDefault="0084639F" w:rsidP="0084639F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Responsible for coordination of different team for swap, project, </w:t>
      </w:r>
      <w:proofErr w:type="gramStart"/>
      <w:r>
        <w:rPr>
          <w:rFonts w:ascii="Palatino Linotype" w:hAnsi="Palatino Linotype"/>
          <w:bCs/>
          <w:sz w:val="20"/>
          <w:szCs w:val="20"/>
        </w:rPr>
        <w:t>rollout</w:t>
      </w:r>
      <w:proofErr w:type="gramEnd"/>
      <w:r>
        <w:rPr>
          <w:rFonts w:ascii="Palatino Linotype" w:hAnsi="Palatino Linotype"/>
          <w:bCs/>
          <w:sz w:val="20"/>
          <w:szCs w:val="20"/>
        </w:rPr>
        <w:t xml:space="preserve"> and optimization</w:t>
      </w:r>
    </w:p>
    <w:p w14:paraId="5017B5DE" w14:textId="4D5A5CAB" w:rsidR="00546DC2" w:rsidRPr="001250F4" w:rsidRDefault="00546DC2" w:rsidP="0084639F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PCI planning for </w:t>
      </w:r>
      <w:r w:rsidR="00731EB5">
        <w:rPr>
          <w:rFonts w:ascii="Palatino Linotype" w:hAnsi="Palatino Linotype"/>
          <w:bCs/>
          <w:sz w:val="20"/>
          <w:szCs w:val="20"/>
        </w:rPr>
        <w:t>newly on aired sites, PCI conflict/C</w:t>
      </w:r>
      <w:r w:rsidR="001250F4">
        <w:rPr>
          <w:rFonts w:ascii="Palatino Linotype" w:hAnsi="Palatino Linotype"/>
          <w:bCs/>
          <w:sz w:val="20"/>
          <w:szCs w:val="20"/>
        </w:rPr>
        <w:t>onfusion removal plan preparation with ECO.</w:t>
      </w:r>
    </w:p>
    <w:p w14:paraId="1EA1DFE5" w14:textId="4C3DDCFD" w:rsidR="001250F4" w:rsidRPr="007672F7" w:rsidRDefault="001250F4" w:rsidP="0084639F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Pre-launch optimization for </w:t>
      </w:r>
      <w:r w:rsidR="00753210">
        <w:rPr>
          <w:rFonts w:ascii="Palatino Linotype" w:hAnsi="Palatino Linotype"/>
          <w:bCs/>
          <w:sz w:val="20"/>
          <w:szCs w:val="20"/>
        </w:rPr>
        <w:t xml:space="preserve">LTE Sites. </w:t>
      </w:r>
    </w:p>
    <w:p w14:paraId="7C53A901" w14:textId="4C0E93A4" w:rsidR="007672F7" w:rsidRPr="00450C7C" w:rsidRDefault="007672F7" w:rsidP="0084639F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>Coverage/SINR</w:t>
      </w:r>
      <w:r w:rsidR="00810941">
        <w:rPr>
          <w:rFonts w:ascii="Palatino Linotype" w:hAnsi="Palatino Linotype"/>
          <w:bCs/>
          <w:sz w:val="20"/>
          <w:szCs w:val="20"/>
        </w:rPr>
        <w:t xml:space="preserve"> troubleshooting </w:t>
      </w:r>
      <w:r w:rsidR="00450C7C">
        <w:rPr>
          <w:rFonts w:ascii="Palatino Linotype" w:hAnsi="Palatino Linotype"/>
          <w:bCs/>
          <w:sz w:val="20"/>
          <w:szCs w:val="20"/>
        </w:rPr>
        <w:t>and improvement</w:t>
      </w:r>
      <w:r>
        <w:rPr>
          <w:rFonts w:ascii="Palatino Linotype" w:hAnsi="Palatino Linotype"/>
          <w:bCs/>
          <w:sz w:val="20"/>
          <w:szCs w:val="20"/>
        </w:rPr>
        <w:t xml:space="preserve"> </w:t>
      </w:r>
      <w:r w:rsidR="006F5751">
        <w:rPr>
          <w:rFonts w:ascii="Palatino Linotype" w:hAnsi="Palatino Linotype"/>
          <w:bCs/>
          <w:sz w:val="20"/>
          <w:szCs w:val="20"/>
        </w:rPr>
        <w:t>plan preparation.</w:t>
      </w:r>
    </w:p>
    <w:p w14:paraId="3ED7F24A" w14:textId="4F6B774F" w:rsidR="001A6215" w:rsidRPr="00450C7C" w:rsidRDefault="001A6215" w:rsidP="0084639F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1A6215">
        <w:rPr>
          <w:rFonts w:ascii="Palatino Linotype" w:hAnsi="Palatino Linotype"/>
          <w:bCs/>
          <w:sz w:val="20"/>
          <w:szCs w:val="20"/>
        </w:rPr>
        <w:t xml:space="preserve">Identification of worst </w:t>
      </w:r>
      <w:r w:rsidR="006D0BA8" w:rsidRPr="001A6215">
        <w:rPr>
          <w:rFonts w:ascii="Palatino Linotype" w:hAnsi="Palatino Linotype"/>
          <w:bCs/>
          <w:sz w:val="20"/>
          <w:szCs w:val="20"/>
        </w:rPr>
        <w:t>offender’s cell</w:t>
      </w:r>
      <w:r w:rsidRPr="001A6215">
        <w:rPr>
          <w:rFonts w:ascii="Palatino Linotype" w:hAnsi="Palatino Linotype"/>
          <w:bCs/>
          <w:sz w:val="20"/>
          <w:szCs w:val="20"/>
        </w:rPr>
        <w:t xml:space="preserve"> on daily basis and improvement plan to be shared on daily basis. Minimizing overlaps, coverage gaps, minimizing PCI collision. Having experience on RSRP, RSRQ, SINR, missing neighbours</w:t>
      </w:r>
      <w:r>
        <w:rPr>
          <w:rFonts w:ascii="Palatino Linotype" w:hAnsi="Palatino Linotype"/>
          <w:bCs/>
          <w:sz w:val="20"/>
          <w:szCs w:val="20"/>
        </w:rPr>
        <w:t>.</w:t>
      </w:r>
    </w:p>
    <w:p w14:paraId="09C5F2D6" w14:textId="77777777" w:rsidR="00CD00E4" w:rsidRDefault="00CD00E4" w:rsidP="0071256C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</w:p>
    <w:p w14:paraId="7CCB931A" w14:textId="77777777" w:rsidR="006A7054" w:rsidRDefault="006A7054" w:rsidP="0071256C">
      <w:pPr>
        <w:tabs>
          <w:tab w:val="left" w:pos="360"/>
        </w:tabs>
        <w:rPr>
          <w:rFonts w:ascii="Arial" w:hAnsi="Arial" w:cs="Arial"/>
          <w:color w:val="333333"/>
          <w:sz w:val="20"/>
          <w:szCs w:val="20"/>
        </w:rPr>
      </w:pPr>
    </w:p>
    <w:p w14:paraId="44BBD3AE" w14:textId="77777777" w:rsidR="00B07414" w:rsidRDefault="00B07414" w:rsidP="0032414A">
      <w:p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</w:p>
    <w:p w14:paraId="6300F7F4" w14:textId="35101329" w:rsidR="0032414A" w:rsidRDefault="0032414A" w:rsidP="0032414A">
      <w:p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ED5321">
        <w:rPr>
          <w:rFonts w:ascii="Palatino Linotype" w:hAnsi="Palatino Linotype"/>
          <w:b/>
          <w:bCs/>
          <w:sz w:val="20"/>
          <w:szCs w:val="20"/>
        </w:rPr>
        <w:t>Projects Worked On:</w:t>
      </w:r>
    </w:p>
    <w:p w14:paraId="37352482" w14:textId="77777777" w:rsidR="0032414A" w:rsidRPr="00ED5321" w:rsidRDefault="0032414A" w:rsidP="0032414A">
      <w:p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</w:p>
    <w:p w14:paraId="0CC6530A" w14:textId="77777777" w:rsidR="00670545" w:rsidRDefault="00670545" w:rsidP="00670545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>
        <w:rPr>
          <w:rFonts w:ascii="Palatino Linotype" w:hAnsi="Palatino Linotype"/>
          <w:b/>
          <w:bCs/>
          <w:sz w:val="22"/>
          <w:szCs w:val="22"/>
        </w:rPr>
        <w:t>RF Planning &amp; Optimization Consultant</w:t>
      </w:r>
    </w:p>
    <w:p w14:paraId="2F6C68DF" w14:textId="77777777" w:rsidR="00670545" w:rsidRDefault="00670545" w:rsidP="00670545">
      <w:pPr>
        <w:tabs>
          <w:tab w:val="left" w:pos="360"/>
        </w:tabs>
        <w:rPr>
          <w:rFonts w:ascii="Palatino Linotype" w:hAnsi="Palatino Linotype"/>
          <w:b/>
          <w:bCs/>
          <w:iCs/>
          <w:sz w:val="22"/>
          <w:szCs w:val="22"/>
        </w:rPr>
      </w:pPr>
      <w:r>
        <w:rPr>
          <w:rFonts w:ascii="Palatino Linotype" w:hAnsi="Palatino Linotype"/>
          <w:b/>
          <w:bCs/>
          <w:iCs/>
          <w:sz w:val="22"/>
          <w:szCs w:val="22"/>
        </w:rPr>
        <w:t>Huawei</w:t>
      </w:r>
      <w:r w:rsidR="0088648C">
        <w:rPr>
          <w:rFonts w:ascii="Palatino Linotype" w:hAnsi="Palatino Linotype"/>
          <w:b/>
          <w:bCs/>
          <w:iCs/>
          <w:sz w:val="22"/>
          <w:szCs w:val="22"/>
        </w:rPr>
        <w:t xml:space="preserve"> Iranian Co. Ltd, as Planning </w:t>
      </w:r>
      <w:r w:rsidR="0032414A">
        <w:rPr>
          <w:rFonts w:ascii="Palatino Linotype" w:hAnsi="Palatino Linotype"/>
          <w:b/>
          <w:bCs/>
          <w:iCs/>
          <w:sz w:val="22"/>
          <w:szCs w:val="22"/>
        </w:rPr>
        <w:t>&amp; Optimization</w:t>
      </w:r>
      <w:r w:rsidR="0088648C">
        <w:rPr>
          <w:rFonts w:ascii="Palatino Linotype" w:hAnsi="Palatino Linotype"/>
          <w:b/>
          <w:bCs/>
          <w:iCs/>
          <w:sz w:val="22"/>
          <w:szCs w:val="22"/>
        </w:rPr>
        <w:t xml:space="preserve"> SME</w:t>
      </w:r>
      <w:r>
        <w:rPr>
          <w:rFonts w:ascii="Palatino Linotype" w:hAnsi="Palatino Linotype"/>
          <w:b/>
          <w:bCs/>
          <w:iCs/>
          <w:sz w:val="22"/>
          <w:szCs w:val="22"/>
        </w:rPr>
        <w:t xml:space="preserve"> deputed at Tehra</w:t>
      </w:r>
      <w:r w:rsidR="0088648C">
        <w:rPr>
          <w:rFonts w:ascii="Palatino Linotype" w:hAnsi="Palatino Linotype"/>
          <w:b/>
          <w:bCs/>
          <w:iCs/>
          <w:sz w:val="22"/>
          <w:szCs w:val="22"/>
        </w:rPr>
        <w:t xml:space="preserve">n (Islamic Republic of </w:t>
      </w:r>
      <w:r w:rsidR="0032414A">
        <w:rPr>
          <w:rFonts w:ascii="Palatino Linotype" w:hAnsi="Palatino Linotype"/>
          <w:b/>
          <w:bCs/>
          <w:iCs/>
          <w:sz w:val="22"/>
          <w:szCs w:val="22"/>
        </w:rPr>
        <w:t>Iran) (</w:t>
      </w:r>
      <w:r>
        <w:rPr>
          <w:rFonts w:ascii="Palatino Linotype" w:hAnsi="Palatino Linotype"/>
          <w:b/>
          <w:bCs/>
          <w:iCs/>
          <w:sz w:val="22"/>
          <w:szCs w:val="22"/>
        </w:rPr>
        <w:t xml:space="preserve">Feb 2016 </w:t>
      </w:r>
      <w:r w:rsidR="00085E64">
        <w:rPr>
          <w:rFonts w:ascii="Palatino Linotype" w:hAnsi="Palatino Linotype"/>
          <w:b/>
          <w:bCs/>
          <w:iCs/>
          <w:sz w:val="22"/>
          <w:szCs w:val="22"/>
        </w:rPr>
        <w:t>to</w:t>
      </w:r>
      <w:r>
        <w:rPr>
          <w:rFonts w:ascii="Palatino Linotype" w:hAnsi="Palatino Linotype"/>
          <w:b/>
          <w:bCs/>
          <w:iCs/>
          <w:sz w:val="22"/>
          <w:szCs w:val="22"/>
        </w:rPr>
        <w:t xml:space="preserve"> </w:t>
      </w:r>
      <w:r w:rsidR="0032414A">
        <w:rPr>
          <w:rFonts w:ascii="Palatino Linotype" w:hAnsi="Palatino Linotype"/>
          <w:b/>
          <w:bCs/>
          <w:iCs/>
          <w:sz w:val="22"/>
          <w:szCs w:val="22"/>
        </w:rPr>
        <w:t>Dec</w:t>
      </w:r>
      <w:r w:rsidR="00710920">
        <w:rPr>
          <w:rFonts w:ascii="Palatino Linotype" w:hAnsi="Palatino Linotype"/>
          <w:b/>
          <w:bCs/>
          <w:iCs/>
          <w:sz w:val="22"/>
          <w:szCs w:val="22"/>
        </w:rPr>
        <w:t xml:space="preserve"> 2018</w:t>
      </w:r>
      <w:r>
        <w:rPr>
          <w:rFonts w:ascii="Palatino Linotype" w:hAnsi="Palatino Linotype"/>
          <w:b/>
          <w:bCs/>
          <w:iCs/>
          <w:sz w:val="22"/>
          <w:szCs w:val="22"/>
        </w:rPr>
        <w:t>).</w:t>
      </w:r>
    </w:p>
    <w:p w14:paraId="6CFFFC5D" w14:textId="77777777" w:rsidR="00670545" w:rsidRDefault="00670545" w:rsidP="00670545">
      <w:pPr>
        <w:tabs>
          <w:tab w:val="left" w:pos="360"/>
        </w:tabs>
        <w:rPr>
          <w:b/>
          <w:bCs/>
          <w:sz w:val="20"/>
          <w:szCs w:val="20"/>
        </w:rPr>
      </w:pPr>
    </w:p>
    <w:p w14:paraId="33817552" w14:textId="77777777" w:rsidR="00670545" w:rsidRDefault="00670545" w:rsidP="00670545">
      <w:pPr>
        <w:tabs>
          <w:tab w:val="left" w:pos="36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Job Profile:</w:t>
      </w:r>
    </w:p>
    <w:p w14:paraId="087E963F" w14:textId="77777777" w:rsidR="0026754E" w:rsidRPr="00FC78D6" w:rsidRDefault="0026754E" w:rsidP="0026754E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FC78D6">
        <w:rPr>
          <w:rFonts w:ascii="Palatino Linotype" w:hAnsi="Palatino Linotype"/>
          <w:bCs/>
          <w:sz w:val="20"/>
          <w:szCs w:val="20"/>
        </w:rPr>
        <w:t>Managed Service SME for planning &amp; Optimization for Huawei RAN.</w:t>
      </w:r>
    </w:p>
    <w:p w14:paraId="7B569EFD" w14:textId="77777777" w:rsidR="0026754E" w:rsidRPr="00FC78D6" w:rsidRDefault="0026754E" w:rsidP="0026754E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FC78D6">
        <w:rPr>
          <w:rFonts w:ascii="Palatino Linotype" w:hAnsi="Palatino Linotype"/>
          <w:bCs/>
          <w:sz w:val="20"/>
          <w:szCs w:val="20"/>
        </w:rPr>
        <w:t xml:space="preserve">Responsible for multi technology target meeting on monthly, </w:t>
      </w:r>
      <w:proofErr w:type="gramStart"/>
      <w:r w:rsidRPr="00FC78D6">
        <w:rPr>
          <w:rFonts w:ascii="Palatino Linotype" w:hAnsi="Palatino Linotype"/>
          <w:bCs/>
          <w:sz w:val="20"/>
          <w:szCs w:val="20"/>
        </w:rPr>
        <w:t>quarterly</w:t>
      </w:r>
      <w:proofErr w:type="gramEnd"/>
      <w:r w:rsidRPr="00FC78D6">
        <w:rPr>
          <w:rFonts w:ascii="Palatino Linotype" w:hAnsi="Palatino Linotype"/>
          <w:bCs/>
          <w:sz w:val="20"/>
          <w:szCs w:val="20"/>
        </w:rPr>
        <w:t xml:space="preserve"> and yearly basis. </w:t>
      </w:r>
    </w:p>
    <w:p w14:paraId="451E4147" w14:textId="77777777" w:rsidR="0026754E" w:rsidRPr="00FC78D6" w:rsidRDefault="0026754E" w:rsidP="0026754E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Responsible for coordination of different team for swap, project, </w:t>
      </w:r>
      <w:proofErr w:type="gramStart"/>
      <w:r>
        <w:rPr>
          <w:rFonts w:ascii="Palatino Linotype" w:hAnsi="Palatino Linotype"/>
          <w:bCs/>
          <w:sz w:val="20"/>
          <w:szCs w:val="20"/>
        </w:rPr>
        <w:t>rollout</w:t>
      </w:r>
      <w:proofErr w:type="gramEnd"/>
      <w:r>
        <w:rPr>
          <w:rFonts w:ascii="Palatino Linotype" w:hAnsi="Palatino Linotype"/>
          <w:bCs/>
          <w:sz w:val="20"/>
          <w:szCs w:val="20"/>
        </w:rPr>
        <w:t xml:space="preserve"> and optimization.</w:t>
      </w:r>
    </w:p>
    <w:p w14:paraId="34BB13E4" w14:textId="77777777" w:rsidR="0026754E" w:rsidRPr="00FC78D6" w:rsidRDefault="0026754E" w:rsidP="0026754E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FC78D6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Analysis done on daily basis to improve/escalate degraded issues.</w:t>
      </w:r>
    </w:p>
    <w:p w14:paraId="07F6D62B" w14:textId="6FB5B7F3" w:rsidR="0026754E" w:rsidRPr="00FC78D6" w:rsidRDefault="0026754E" w:rsidP="0026754E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FC78D6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Identify, </w:t>
      </w:r>
      <w:proofErr w:type="spellStart"/>
      <w:proofErr w:type="gramStart"/>
      <w:r w:rsidR="00B07414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analyze</w:t>
      </w:r>
      <w:proofErr w:type="spellEnd"/>
      <w:proofErr w:type="gramEnd"/>
      <w:r w:rsidRPr="00FC78D6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and recommend solution to improve areas with coverage issues.</w:t>
      </w:r>
    </w:p>
    <w:p w14:paraId="2382D5E9" w14:textId="77777777" w:rsidR="0026754E" w:rsidRPr="00FC78D6" w:rsidRDefault="0026754E" w:rsidP="0026754E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FC78D6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Improvement plan preparation to meet province contractual KPIs for 2G/3G/4G.</w:t>
      </w:r>
    </w:p>
    <w:p w14:paraId="6D551E83" w14:textId="77777777" w:rsidR="0026754E" w:rsidRPr="00FC78D6" w:rsidRDefault="0026754E" w:rsidP="0026754E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FC78D6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Re-farming strategy preparation for U900 addition/LTE bandwidth expansion and NBIOT deployment. </w:t>
      </w:r>
    </w:p>
    <w:p w14:paraId="758083BE" w14:textId="77777777" w:rsidR="0026754E" w:rsidRPr="00FC78D6" w:rsidRDefault="0026754E" w:rsidP="0026754E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FC78D6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Managing different team for resolving province ticket, CRM, 195 customer complains.</w:t>
      </w:r>
    </w:p>
    <w:p w14:paraId="5E4B0F7A" w14:textId="77777777" w:rsidR="0026754E" w:rsidRPr="00FC78D6" w:rsidRDefault="0026754E" w:rsidP="0026754E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FC78D6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Monitor and detect degradation in Network KPI- </w:t>
      </w:r>
      <w:r w:rsidRPr="00B07414">
        <w:rPr>
          <w:rFonts w:ascii="Palatino Linotype" w:hAnsi="Palatino Linotype" w:cs="Times New Roman"/>
          <w:b/>
          <w:color w:val="auto"/>
          <w:sz w:val="20"/>
          <w:lang w:val="en-GB" w:eastAsia="en-US"/>
        </w:rPr>
        <w:t>RRC Success Rates, E-RAB Success Rate, Service Retain-ability Rate, HO Success Rate, Throughput, PRB Utilization, RAB success rate, HSDPA Success rate, CS/PS Call Drop rate, TCH Assignment success rate, Immediate Assignment</w:t>
      </w:r>
      <w:r w:rsidRPr="00FC78D6">
        <w:rPr>
          <w:rFonts w:ascii="Palatino Linotype" w:hAnsi="Palatino Linotype"/>
          <w:b/>
          <w:bCs/>
          <w:sz w:val="20"/>
        </w:rPr>
        <w:t xml:space="preserve"> success rate, SD drop rate and Call drop rate</w:t>
      </w:r>
      <w:r w:rsidRPr="00FC78D6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and recommend solution for improvement to meet the target.</w:t>
      </w:r>
    </w:p>
    <w:p w14:paraId="009D941D" w14:textId="77777777" w:rsidR="0026754E" w:rsidRPr="00FC78D6" w:rsidRDefault="0026754E" w:rsidP="0026754E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FC78D6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lastRenderedPageBreak/>
        <w:t>Performs neighbour audits and optimization for Intra frequency, Inter frequency handovers.</w:t>
      </w:r>
    </w:p>
    <w:p w14:paraId="3847D961" w14:textId="77777777" w:rsidR="0026754E" w:rsidRPr="00FC78D6" w:rsidRDefault="0026754E" w:rsidP="0026754E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FC78D6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Performs network parameter audits and recommend parameter settings alignment for KPI improvement.</w:t>
      </w:r>
    </w:p>
    <w:p w14:paraId="376B2499" w14:textId="77777777" w:rsidR="0026754E" w:rsidRPr="00FC78D6" w:rsidRDefault="0026754E" w:rsidP="0026754E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FC78D6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Conducting different parameter trials to improve KPI’s &amp; feature trial.</w:t>
      </w:r>
    </w:p>
    <w:p w14:paraId="2467D607" w14:textId="77777777" w:rsidR="0026754E" w:rsidRPr="00FC78D6" w:rsidRDefault="0026754E" w:rsidP="0026754E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E8022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Parameter tuning/standardization of LTE, as well as GUL related optimization.</w:t>
      </w:r>
    </w:p>
    <w:p w14:paraId="3E8A9938" w14:textId="77777777" w:rsidR="0026754E" w:rsidRPr="00E8022F" w:rsidRDefault="005B3EB7" w:rsidP="0026754E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E8022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Analysing</w:t>
      </w:r>
      <w:r w:rsidR="0026754E" w:rsidRPr="00E8022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low coverage/Quality patches during the DT and taking necessary actions to resolve them.</w:t>
      </w:r>
    </w:p>
    <w:p w14:paraId="6624C88A" w14:textId="77777777" w:rsidR="0026754E" w:rsidRPr="00E8022F" w:rsidRDefault="0026754E" w:rsidP="0026754E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E8022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Proposal and follow up for VOLTE deployment, CA, Carrier addition, NBIOT deployment, Sector addition, height increment.</w:t>
      </w:r>
    </w:p>
    <w:p w14:paraId="2C2E561D" w14:textId="77777777" w:rsidR="0026754E" w:rsidRPr="00FC78D6" w:rsidRDefault="0026754E" w:rsidP="0026754E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FC78D6">
        <w:rPr>
          <w:rFonts w:ascii="Palatino Linotype" w:hAnsi="Palatino Linotype" w:cs="Times New Roman"/>
          <w:b/>
          <w:bCs/>
          <w:color w:val="auto"/>
          <w:sz w:val="20"/>
          <w:lang w:val="en-GB" w:eastAsia="en-US"/>
        </w:rPr>
        <w:t>Feature testing and implementation</w:t>
      </w:r>
      <w:r w:rsidRPr="00FC78D6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on cluster, RNC</w:t>
      </w:r>
      <w:r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/BSC</w:t>
      </w:r>
      <w:r w:rsidRPr="00FC78D6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&amp; region level</w:t>
      </w:r>
      <w:r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for GUL</w:t>
      </w:r>
      <w:r w:rsidRPr="00FC78D6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.</w:t>
      </w:r>
    </w:p>
    <w:p w14:paraId="08AA534E" w14:textId="77777777" w:rsidR="00CB1FDC" w:rsidRDefault="00CB1FDC" w:rsidP="00CB1FDC">
      <w:pPr>
        <w:tabs>
          <w:tab w:val="left" w:pos="360"/>
        </w:tabs>
        <w:ind w:left="720"/>
        <w:rPr>
          <w:rFonts w:ascii="Palatino Linotype" w:hAnsi="Palatino Linotype"/>
          <w:bCs/>
          <w:sz w:val="20"/>
          <w:szCs w:val="20"/>
        </w:rPr>
      </w:pPr>
    </w:p>
    <w:p w14:paraId="094A96BB" w14:textId="77777777" w:rsidR="005064E8" w:rsidRPr="00D26BDC" w:rsidRDefault="005064E8" w:rsidP="001C5B70">
      <w:p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</w:p>
    <w:p w14:paraId="0D852AAD" w14:textId="77777777" w:rsidR="00273370" w:rsidRPr="005064E8" w:rsidRDefault="00085E64" w:rsidP="00273370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>
        <w:rPr>
          <w:rFonts w:ascii="Palatino Linotype" w:hAnsi="Palatino Linotype"/>
          <w:b/>
          <w:bCs/>
          <w:sz w:val="22"/>
          <w:szCs w:val="22"/>
        </w:rPr>
        <w:t>S</w:t>
      </w:r>
      <w:r w:rsidR="00273370">
        <w:rPr>
          <w:rFonts w:ascii="Palatino Linotype" w:hAnsi="Palatino Linotype"/>
          <w:b/>
          <w:bCs/>
          <w:sz w:val="22"/>
          <w:szCs w:val="22"/>
        </w:rPr>
        <w:t>ep2015 to Jan2016</w:t>
      </w:r>
    </w:p>
    <w:p w14:paraId="48C2DECD" w14:textId="77777777" w:rsidR="00670545" w:rsidRDefault="00670545" w:rsidP="00670545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>
        <w:rPr>
          <w:rFonts w:ascii="Palatino Linotype" w:hAnsi="Palatino Linotype"/>
          <w:b/>
          <w:bCs/>
          <w:sz w:val="22"/>
          <w:szCs w:val="22"/>
        </w:rPr>
        <w:t>RF Planning &amp; Optimization Consultant</w:t>
      </w:r>
    </w:p>
    <w:p w14:paraId="76EA41E6" w14:textId="77777777" w:rsidR="00670545" w:rsidRDefault="00670545" w:rsidP="00670545">
      <w:pPr>
        <w:tabs>
          <w:tab w:val="left" w:pos="360"/>
        </w:tabs>
        <w:rPr>
          <w:rFonts w:ascii="Palatino Linotype" w:hAnsi="Palatino Linotype"/>
          <w:b/>
          <w:bCs/>
          <w:iCs/>
          <w:sz w:val="22"/>
          <w:szCs w:val="22"/>
        </w:rPr>
      </w:pPr>
      <w:proofErr w:type="spellStart"/>
      <w:r>
        <w:rPr>
          <w:rFonts w:ascii="Palatino Linotype" w:hAnsi="Palatino Linotype"/>
          <w:b/>
          <w:bCs/>
          <w:iCs/>
          <w:sz w:val="22"/>
          <w:szCs w:val="22"/>
        </w:rPr>
        <w:t>Optimi</w:t>
      </w:r>
      <w:proofErr w:type="spellEnd"/>
      <w:r>
        <w:rPr>
          <w:rFonts w:ascii="Palatino Linotype" w:hAnsi="Palatino Linotype"/>
          <w:b/>
          <w:bCs/>
          <w:iCs/>
          <w:sz w:val="22"/>
          <w:szCs w:val="22"/>
        </w:rPr>
        <w:t xml:space="preserve"> Kish/</w:t>
      </w:r>
      <w:proofErr w:type="gramStart"/>
      <w:r>
        <w:rPr>
          <w:rFonts w:ascii="Palatino Linotype" w:hAnsi="Palatino Linotype"/>
          <w:b/>
          <w:bCs/>
          <w:iCs/>
          <w:sz w:val="22"/>
          <w:szCs w:val="22"/>
        </w:rPr>
        <w:t>GJSK  as</w:t>
      </w:r>
      <w:proofErr w:type="gramEnd"/>
      <w:r>
        <w:rPr>
          <w:rFonts w:ascii="Palatino Linotype" w:hAnsi="Palatino Linotype"/>
          <w:b/>
          <w:bCs/>
          <w:iCs/>
          <w:sz w:val="22"/>
          <w:szCs w:val="22"/>
        </w:rPr>
        <w:t xml:space="preserve"> 3G Optimization consultant deputed at Te</w:t>
      </w:r>
      <w:r w:rsidR="00273370">
        <w:rPr>
          <w:rFonts w:ascii="Palatino Linotype" w:hAnsi="Palatino Linotype"/>
          <w:b/>
          <w:bCs/>
          <w:iCs/>
          <w:sz w:val="22"/>
          <w:szCs w:val="22"/>
        </w:rPr>
        <w:t>hran (Islamic Republic of Iran).</w:t>
      </w:r>
    </w:p>
    <w:p w14:paraId="13EF162F" w14:textId="77777777" w:rsidR="00670545" w:rsidRDefault="00670545" w:rsidP="00670545">
      <w:pPr>
        <w:tabs>
          <w:tab w:val="left" w:pos="360"/>
        </w:tabs>
        <w:rPr>
          <w:b/>
          <w:bCs/>
          <w:sz w:val="20"/>
          <w:szCs w:val="20"/>
        </w:rPr>
      </w:pPr>
    </w:p>
    <w:p w14:paraId="5632C5D7" w14:textId="77777777" w:rsidR="00670545" w:rsidRDefault="00670545" w:rsidP="00670545">
      <w:pPr>
        <w:tabs>
          <w:tab w:val="left" w:pos="36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Job Profile:</w:t>
      </w:r>
    </w:p>
    <w:p w14:paraId="74DCAEDB" w14:textId="77777777" w:rsidR="00670545" w:rsidRDefault="00670545" w:rsidP="00670545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Managed Service Optimization for </w:t>
      </w:r>
      <w:proofErr w:type="spellStart"/>
      <w:r>
        <w:rPr>
          <w:rFonts w:ascii="Palatino Linotype" w:hAnsi="Palatino Linotype"/>
          <w:bCs/>
          <w:sz w:val="20"/>
          <w:szCs w:val="20"/>
        </w:rPr>
        <w:t>RighTel</w:t>
      </w:r>
      <w:proofErr w:type="spellEnd"/>
      <w:r>
        <w:rPr>
          <w:rFonts w:ascii="Palatino Linotype" w:hAnsi="Palatino Linotype"/>
          <w:bCs/>
          <w:sz w:val="20"/>
          <w:szCs w:val="20"/>
        </w:rPr>
        <w:t>, Iran</w:t>
      </w:r>
      <w:r w:rsidR="00273370">
        <w:rPr>
          <w:rFonts w:ascii="Palatino Linotype" w:hAnsi="Palatino Linotype"/>
          <w:bCs/>
          <w:sz w:val="20"/>
          <w:szCs w:val="20"/>
        </w:rPr>
        <w:t>.</w:t>
      </w:r>
    </w:p>
    <w:p w14:paraId="512CFB06" w14:textId="77777777" w:rsidR="00670545" w:rsidRDefault="006A7054" w:rsidP="00670545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Sub vendor</w:t>
      </w:r>
      <w:r>
        <w:rPr>
          <w:rFonts w:ascii="Palatino Linotype" w:hAnsi="Palatino Linotype"/>
          <w:b/>
          <w:bCs/>
          <w:sz w:val="20"/>
          <w:szCs w:val="20"/>
        </w:rPr>
        <w:t>:</w:t>
      </w:r>
      <w:r w:rsidR="00670545">
        <w:rPr>
          <w:rFonts w:ascii="Palatino Linotype" w:hAnsi="Palatino Linotype"/>
          <w:b/>
          <w:bCs/>
          <w:sz w:val="20"/>
          <w:szCs w:val="20"/>
        </w:rPr>
        <w:t xml:space="preserve"> </w:t>
      </w:r>
      <w:proofErr w:type="spellStart"/>
      <w:r w:rsidR="00670545">
        <w:rPr>
          <w:rFonts w:ascii="Palatino Linotype" w:hAnsi="Palatino Linotype"/>
          <w:b/>
          <w:bCs/>
          <w:sz w:val="20"/>
          <w:szCs w:val="20"/>
        </w:rPr>
        <w:t>Optimi</w:t>
      </w:r>
      <w:proofErr w:type="spellEnd"/>
      <w:r w:rsidR="00670545">
        <w:rPr>
          <w:rFonts w:ascii="Palatino Linotype" w:hAnsi="Palatino Linotype"/>
          <w:b/>
          <w:bCs/>
          <w:sz w:val="20"/>
          <w:szCs w:val="20"/>
        </w:rPr>
        <w:t xml:space="preserve"> Kish/GJSK Telecommunications, Iran </w:t>
      </w:r>
    </w:p>
    <w:p w14:paraId="45A6EB92" w14:textId="77777777" w:rsidR="00670545" w:rsidRDefault="006A7054" w:rsidP="00670545">
      <w:pPr>
        <w:numPr>
          <w:ilvl w:val="0"/>
          <w:numId w:val="44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>Client:</w:t>
      </w:r>
      <w:r w:rsidR="00670545">
        <w:rPr>
          <w:rFonts w:ascii="Palatino Linotype" w:hAnsi="Palatino Linotype"/>
          <w:bCs/>
          <w:sz w:val="20"/>
          <w:szCs w:val="20"/>
        </w:rPr>
        <w:t xml:space="preserve"> </w:t>
      </w:r>
      <w:proofErr w:type="spellStart"/>
      <w:r w:rsidR="00670545">
        <w:rPr>
          <w:rFonts w:ascii="Palatino Linotype" w:hAnsi="Palatino Linotype"/>
          <w:b/>
          <w:bCs/>
          <w:sz w:val="20"/>
          <w:szCs w:val="20"/>
        </w:rPr>
        <w:t>RighTel</w:t>
      </w:r>
      <w:proofErr w:type="spellEnd"/>
      <w:r w:rsidR="00670545">
        <w:rPr>
          <w:rFonts w:ascii="Palatino Linotype" w:hAnsi="Palatino Linotype"/>
          <w:b/>
          <w:bCs/>
          <w:sz w:val="20"/>
          <w:szCs w:val="20"/>
        </w:rPr>
        <w:t xml:space="preserve"> Iran</w:t>
      </w:r>
    </w:p>
    <w:p w14:paraId="2FA82A70" w14:textId="77777777" w:rsidR="00670545" w:rsidRDefault="00670545" w:rsidP="00982B81">
      <w:pPr>
        <w:pStyle w:val="ListParagraph"/>
        <w:numPr>
          <w:ilvl w:val="0"/>
          <w:numId w:val="44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670545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Identify, </w:t>
      </w:r>
      <w:proofErr w:type="gramStart"/>
      <w:r w:rsidRPr="00670545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analyse</w:t>
      </w:r>
      <w:proofErr w:type="gramEnd"/>
      <w:r w:rsidRPr="00670545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and recommend solution to improve areas with coverage </w:t>
      </w:r>
      <w:r w:rsidR="006A7054" w:rsidRPr="00670545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issues.</w:t>
      </w:r>
    </w:p>
    <w:p w14:paraId="6170E1D4" w14:textId="77777777" w:rsidR="00670545" w:rsidRPr="00670545" w:rsidRDefault="00670545" w:rsidP="00982B81">
      <w:pPr>
        <w:pStyle w:val="ListParagraph"/>
        <w:numPr>
          <w:ilvl w:val="0"/>
          <w:numId w:val="44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670545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Monitor and detect degradation in Network KPI, </w:t>
      </w:r>
      <w:r w:rsidRPr="000E18D1">
        <w:rPr>
          <w:rFonts w:ascii="Palatino Linotype" w:hAnsi="Palatino Linotype" w:cs="Times New Roman"/>
          <w:b/>
          <w:bCs/>
          <w:color w:val="auto"/>
          <w:sz w:val="20"/>
          <w:lang w:val="en-GB" w:eastAsia="en-US"/>
        </w:rPr>
        <w:t>RRC Success rate, RAB success rate, HSDPA Success rate, CS/PS Call Drop rate</w:t>
      </w:r>
      <w:r w:rsidRPr="00670545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and recommend solution for improvement to meet the target.</w:t>
      </w:r>
    </w:p>
    <w:p w14:paraId="4294655F" w14:textId="77777777" w:rsidR="00670545" w:rsidRDefault="00670545" w:rsidP="00670545">
      <w:pPr>
        <w:pStyle w:val="ListParagraph"/>
        <w:numPr>
          <w:ilvl w:val="0"/>
          <w:numId w:val="44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Performs neighbour audits and optimization for Intra frequency, Inter frequency handovers.</w:t>
      </w:r>
    </w:p>
    <w:p w14:paraId="5201C1CE" w14:textId="77777777" w:rsidR="00670545" w:rsidRDefault="00670545" w:rsidP="00670545">
      <w:pPr>
        <w:pStyle w:val="ListParagraph"/>
        <w:numPr>
          <w:ilvl w:val="0"/>
          <w:numId w:val="44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Performs network parameter audits and recommend parameter settings alignment for KPI improvement.</w:t>
      </w:r>
    </w:p>
    <w:p w14:paraId="2874E2F0" w14:textId="77777777" w:rsidR="00670545" w:rsidRDefault="00670545" w:rsidP="00670545">
      <w:pPr>
        <w:pStyle w:val="ListParagraph"/>
        <w:numPr>
          <w:ilvl w:val="0"/>
          <w:numId w:val="44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Conducting different parameter trials to improve KPI’s &amp; feature trial.</w:t>
      </w:r>
    </w:p>
    <w:p w14:paraId="2732E8A1" w14:textId="77777777" w:rsidR="00670545" w:rsidRDefault="00670545" w:rsidP="00670545">
      <w:pPr>
        <w:pStyle w:val="ListParagraph"/>
        <w:numPr>
          <w:ilvl w:val="0"/>
          <w:numId w:val="44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0E18D1">
        <w:rPr>
          <w:rFonts w:ascii="Palatino Linotype" w:hAnsi="Palatino Linotype" w:cs="Times New Roman"/>
          <w:b/>
          <w:bCs/>
          <w:color w:val="auto"/>
          <w:sz w:val="20"/>
          <w:lang w:val="en-GB" w:eastAsia="en-US"/>
        </w:rPr>
        <w:t>Feature testing and implementation</w:t>
      </w:r>
      <w:r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on </w:t>
      </w:r>
      <w:proofErr w:type="spellStart"/>
      <w:proofErr w:type="gramStart"/>
      <w:r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cluster,RNC</w:t>
      </w:r>
      <w:proofErr w:type="spellEnd"/>
      <w:proofErr w:type="gramEnd"/>
      <w:r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&amp; region level.</w:t>
      </w:r>
    </w:p>
    <w:p w14:paraId="6713415A" w14:textId="77777777" w:rsidR="00670545" w:rsidRDefault="00670545" w:rsidP="00670545">
      <w:pPr>
        <w:pStyle w:val="ListParagraph"/>
        <w:numPr>
          <w:ilvl w:val="0"/>
          <w:numId w:val="44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Regular drive testing to deeply </w:t>
      </w:r>
      <w:r w:rsidR="006A7054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analyse</w:t>
      </w:r>
      <w:r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certain problematic areas identified through Statistical analysis &amp; customer complaints and implementing Tilt/Height/azimuth changes on existing cells to optimize coverage and Quality.</w:t>
      </w:r>
    </w:p>
    <w:p w14:paraId="68BF03DE" w14:textId="77777777" w:rsidR="00670545" w:rsidRDefault="00670545" w:rsidP="00AE1C57">
      <w:pPr>
        <w:tabs>
          <w:tab w:val="left" w:pos="360"/>
        </w:tabs>
        <w:rPr>
          <w:b/>
          <w:bCs/>
        </w:rPr>
      </w:pPr>
    </w:p>
    <w:p w14:paraId="03044441" w14:textId="77777777" w:rsidR="00273370" w:rsidRPr="005064E8" w:rsidRDefault="00273370" w:rsidP="00273370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>
        <w:rPr>
          <w:rFonts w:ascii="Palatino Linotype" w:hAnsi="Palatino Linotype"/>
          <w:b/>
          <w:bCs/>
          <w:sz w:val="22"/>
          <w:szCs w:val="22"/>
        </w:rPr>
        <w:t>May2011 to Sep2015</w:t>
      </w:r>
    </w:p>
    <w:p w14:paraId="55BB149B" w14:textId="77777777" w:rsidR="00085E64" w:rsidRDefault="009A40AC" w:rsidP="00085E64">
      <w:pPr>
        <w:tabs>
          <w:tab w:val="left" w:pos="360"/>
        </w:tabs>
        <w:rPr>
          <w:rFonts w:ascii="Palatino Linotype" w:hAnsi="Palatino Linotype"/>
          <w:b/>
          <w:bCs/>
          <w:iCs/>
          <w:sz w:val="22"/>
          <w:szCs w:val="22"/>
        </w:rPr>
      </w:pPr>
      <w:r>
        <w:rPr>
          <w:rFonts w:ascii="Palatino Linotype" w:hAnsi="Palatino Linotype"/>
          <w:b/>
          <w:bCs/>
          <w:sz w:val="22"/>
          <w:szCs w:val="22"/>
        </w:rPr>
        <w:t xml:space="preserve">RF </w:t>
      </w:r>
      <w:r w:rsidR="008B1194">
        <w:rPr>
          <w:rFonts w:ascii="Palatino Linotype" w:hAnsi="Palatino Linotype"/>
          <w:b/>
          <w:bCs/>
          <w:sz w:val="22"/>
          <w:szCs w:val="22"/>
        </w:rPr>
        <w:t xml:space="preserve">Planning and </w:t>
      </w:r>
      <w:r>
        <w:rPr>
          <w:rFonts w:ascii="Palatino Linotype" w:hAnsi="Palatino Linotype"/>
          <w:b/>
          <w:bCs/>
          <w:sz w:val="22"/>
          <w:szCs w:val="22"/>
        </w:rPr>
        <w:t>Optimiz</w:t>
      </w:r>
      <w:r w:rsidR="006A7054">
        <w:rPr>
          <w:rFonts w:ascii="Palatino Linotype" w:hAnsi="Palatino Linotype"/>
          <w:b/>
          <w:bCs/>
          <w:sz w:val="22"/>
          <w:szCs w:val="22"/>
        </w:rPr>
        <w:t xml:space="preserve">ation </w:t>
      </w:r>
      <w:r w:rsidR="00085E64">
        <w:rPr>
          <w:rFonts w:ascii="Palatino Linotype" w:hAnsi="Palatino Linotype"/>
          <w:b/>
          <w:bCs/>
          <w:sz w:val="22"/>
          <w:szCs w:val="22"/>
        </w:rPr>
        <w:t xml:space="preserve">Consultant </w:t>
      </w:r>
    </w:p>
    <w:p w14:paraId="0512517C" w14:textId="77777777" w:rsidR="00B328D8" w:rsidRDefault="00085E64" w:rsidP="009A40AC">
      <w:pPr>
        <w:tabs>
          <w:tab w:val="left" w:pos="360"/>
        </w:tabs>
        <w:rPr>
          <w:b/>
          <w:bCs/>
          <w:sz w:val="20"/>
          <w:szCs w:val="20"/>
        </w:rPr>
      </w:pPr>
      <w:r w:rsidRPr="00085E64">
        <w:rPr>
          <w:rFonts w:ascii="Palatino Linotype" w:hAnsi="Palatino Linotype"/>
          <w:b/>
          <w:bCs/>
          <w:sz w:val="22"/>
          <w:szCs w:val="22"/>
        </w:rPr>
        <w:t>Ericsson System &amp; Services</w:t>
      </w:r>
      <w:r>
        <w:rPr>
          <w:rFonts w:ascii="Palatino Linotype" w:hAnsi="Palatino Linotype"/>
          <w:b/>
          <w:bCs/>
          <w:sz w:val="22"/>
          <w:szCs w:val="22"/>
        </w:rPr>
        <w:t>, Iran (</w:t>
      </w:r>
      <w:r w:rsidR="008B1194">
        <w:rPr>
          <w:rFonts w:ascii="Palatino Linotype" w:hAnsi="Palatino Linotype"/>
          <w:b/>
          <w:bCs/>
          <w:sz w:val="22"/>
          <w:szCs w:val="22"/>
        </w:rPr>
        <w:t>Tangent</w:t>
      </w:r>
      <w:r w:rsidR="009A40AC">
        <w:rPr>
          <w:rFonts w:ascii="Palatino Linotype" w:hAnsi="Palatino Linotype"/>
          <w:b/>
          <w:bCs/>
          <w:iCs/>
          <w:sz w:val="22"/>
          <w:szCs w:val="22"/>
        </w:rPr>
        <w:t xml:space="preserve"> International</w:t>
      </w:r>
      <w:r>
        <w:rPr>
          <w:rFonts w:ascii="Palatino Linotype" w:hAnsi="Palatino Linotype"/>
          <w:b/>
          <w:bCs/>
          <w:iCs/>
          <w:sz w:val="22"/>
          <w:szCs w:val="22"/>
        </w:rPr>
        <w:t xml:space="preserve"> Ltd.)</w:t>
      </w:r>
      <w:r w:rsidR="009A40AC">
        <w:rPr>
          <w:rFonts w:ascii="Palatino Linotype" w:hAnsi="Palatino Linotype"/>
          <w:b/>
          <w:bCs/>
          <w:iCs/>
          <w:sz w:val="22"/>
          <w:szCs w:val="22"/>
        </w:rPr>
        <w:t xml:space="preserve"> </w:t>
      </w:r>
    </w:p>
    <w:p w14:paraId="2ACCBDFE" w14:textId="77777777" w:rsidR="009A40AC" w:rsidRPr="00AA2FF8" w:rsidRDefault="009A40AC" w:rsidP="009A40AC">
      <w:pPr>
        <w:tabs>
          <w:tab w:val="left" w:pos="360"/>
        </w:tabs>
        <w:rPr>
          <w:b/>
          <w:bCs/>
          <w:sz w:val="20"/>
          <w:szCs w:val="20"/>
        </w:rPr>
      </w:pPr>
      <w:r w:rsidRPr="00AA2FF8">
        <w:rPr>
          <w:b/>
          <w:bCs/>
          <w:sz w:val="20"/>
          <w:szCs w:val="20"/>
        </w:rPr>
        <w:t>Job Profile:</w:t>
      </w:r>
    </w:p>
    <w:p w14:paraId="0BA178BE" w14:textId="77777777" w:rsidR="009A40AC" w:rsidRPr="009B1FD3" w:rsidRDefault="009A40AC" w:rsidP="009A40AC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9B1FD3">
        <w:rPr>
          <w:rFonts w:ascii="Palatino Linotype" w:hAnsi="Palatino Linotype"/>
          <w:bCs/>
          <w:sz w:val="20"/>
          <w:szCs w:val="20"/>
        </w:rPr>
        <w:t>Managed Service Optimization</w:t>
      </w:r>
      <w:r w:rsidR="00085E64">
        <w:rPr>
          <w:rFonts w:ascii="Palatino Linotype" w:hAnsi="Palatino Linotype"/>
          <w:bCs/>
          <w:sz w:val="20"/>
          <w:szCs w:val="20"/>
        </w:rPr>
        <w:t xml:space="preserve"> consultant</w:t>
      </w:r>
      <w:r w:rsidRPr="009B1FD3">
        <w:rPr>
          <w:rFonts w:ascii="Palatino Linotype" w:hAnsi="Palatino Linotype"/>
          <w:bCs/>
          <w:sz w:val="20"/>
          <w:szCs w:val="20"/>
        </w:rPr>
        <w:t xml:space="preserve"> for MTN </w:t>
      </w:r>
      <w:proofErr w:type="spellStart"/>
      <w:proofErr w:type="gramStart"/>
      <w:r w:rsidRPr="009B1FD3">
        <w:rPr>
          <w:rFonts w:ascii="Palatino Linotype" w:hAnsi="Palatino Linotype"/>
          <w:bCs/>
          <w:sz w:val="20"/>
          <w:szCs w:val="20"/>
        </w:rPr>
        <w:t>Irancell</w:t>
      </w:r>
      <w:proofErr w:type="spellEnd"/>
      <w:r w:rsidR="00085E64">
        <w:rPr>
          <w:rFonts w:ascii="Palatino Linotype" w:hAnsi="Palatino Linotype"/>
          <w:bCs/>
          <w:sz w:val="20"/>
          <w:szCs w:val="20"/>
        </w:rPr>
        <w:t>(</w:t>
      </w:r>
      <w:proofErr w:type="gramEnd"/>
      <w:r w:rsidR="00085E64">
        <w:rPr>
          <w:rFonts w:ascii="Palatino Linotype" w:hAnsi="Palatino Linotype"/>
          <w:b/>
          <w:sz w:val="20"/>
          <w:szCs w:val="20"/>
        </w:rPr>
        <w:t>Nokia</w:t>
      </w:r>
      <w:r w:rsidR="00085E64" w:rsidRPr="009B1FD3">
        <w:rPr>
          <w:rFonts w:ascii="Palatino Linotype" w:hAnsi="Palatino Linotype"/>
          <w:b/>
          <w:sz w:val="20"/>
          <w:szCs w:val="20"/>
        </w:rPr>
        <w:t xml:space="preserve"> and Ericsson BSS clusters</w:t>
      </w:r>
      <w:r w:rsidR="00085E64">
        <w:rPr>
          <w:rFonts w:ascii="Palatino Linotype" w:hAnsi="Palatino Linotype"/>
          <w:b/>
          <w:sz w:val="20"/>
          <w:szCs w:val="20"/>
        </w:rPr>
        <w:t>)</w:t>
      </w:r>
      <w:r w:rsidRPr="009B1FD3">
        <w:rPr>
          <w:rFonts w:ascii="Palatino Linotype" w:hAnsi="Palatino Linotype"/>
          <w:bCs/>
          <w:sz w:val="20"/>
          <w:szCs w:val="20"/>
        </w:rPr>
        <w:t xml:space="preserve">. </w:t>
      </w:r>
    </w:p>
    <w:p w14:paraId="4CA1BEBB" w14:textId="77777777" w:rsidR="00085E64" w:rsidRPr="00085E64" w:rsidRDefault="00085E64" w:rsidP="002026DD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Daily Optimization activities for performance improvement in Tehran BSCs.</w:t>
      </w:r>
    </w:p>
    <w:p w14:paraId="741EDE21" w14:textId="77777777" w:rsidR="009A40AC" w:rsidRPr="00085E64" w:rsidRDefault="009A40AC" w:rsidP="002026DD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085E64">
        <w:rPr>
          <w:rFonts w:ascii="Palatino Linotype" w:hAnsi="Palatino Linotype"/>
          <w:bCs/>
          <w:sz w:val="20"/>
          <w:szCs w:val="20"/>
        </w:rPr>
        <w:t>2G to 3G neighbour addition/audit and correction.</w:t>
      </w:r>
    </w:p>
    <w:p w14:paraId="5F3C7BCB" w14:textId="77777777" w:rsidR="009A40AC" w:rsidRDefault="009A40AC" w:rsidP="009A40AC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>Feature implementation for 2G to 3G &amp; LTE cell reselection.</w:t>
      </w:r>
    </w:p>
    <w:p w14:paraId="2E65F27D" w14:textId="77777777" w:rsidR="009A40AC" w:rsidRDefault="009A40AC" w:rsidP="009A40AC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>IRAT HO analysis &amp; action to recover access failure cases.</w:t>
      </w:r>
    </w:p>
    <w:p w14:paraId="181473CA" w14:textId="77777777" w:rsidR="009A40AC" w:rsidRDefault="009A40AC" w:rsidP="009A40AC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D26BDC">
        <w:rPr>
          <w:rFonts w:ascii="Palatino Linotype" w:hAnsi="Palatino Linotype"/>
          <w:bCs/>
          <w:sz w:val="20"/>
          <w:szCs w:val="20"/>
        </w:rPr>
        <w:t>TCH and SDCCH Reconfiguration to minimize the TCH blocking and SDCCH blocking.</w:t>
      </w:r>
    </w:p>
    <w:p w14:paraId="63AABFB5" w14:textId="77777777" w:rsidR="009A40AC" w:rsidRPr="002F6C46" w:rsidRDefault="009A40AC" w:rsidP="009A40AC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D26BDC">
        <w:rPr>
          <w:rFonts w:ascii="Palatino Linotype" w:hAnsi="Palatino Linotype"/>
          <w:bCs/>
          <w:sz w:val="20"/>
          <w:szCs w:val="20"/>
        </w:rPr>
        <w:t xml:space="preserve">Monitoring daily stats and optimizing the network to increase the </w:t>
      </w:r>
      <w:r w:rsidRPr="00D26BDC">
        <w:rPr>
          <w:rFonts w:ascii="Palatino Linotype" w:hAnsi="Palatino Linotype"/>
          <w:b/>
          <w:bCs/>
          <w:sz w:val="20"/>
          <w:szCs w:val="20"/>
        </w:rPr>
        <w:t>Call Setup Success rate</w:t>
      </w:r>
      <w:r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Pr="00D26BDC">
        <w:rPr>
          <w:rFonts w:ascii="Palatino Linotype" w:hAnsi="Palatino Linotype"/>
          <w:b/>
          <w:bCs/>
          <w:sz w:val="20"/>
          <w:szCs w:val="20"/>
        </w:rPr>
        <w:t>Call success rate</w:t>
      </w:r>
      <w:r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Pr="00D26BDC">
        <w:rPr>
          <w:rFonts w:ascii="Palatino Linotype" w:hAnsi="Palatino Linotype"/>
          <w:b/>
          <w:bCs/>
          <w:sz w:val="20"/>
          <w:szCs w:val="20"/>
        </w:rPr>
        <w:t>and Handover success rate</w:t>
      </w:r>
      <w:r>
        <w:rPr>
          <w:rFonts w:ascii="Palatino Linotype" w:hAnsi="Palatino Linotype"/>
          <w:bCs/>
          <w:sz w:val="20"/>
          <w:szCs w:val="20"/>
        </w:rPr>
        <w:t>.</w:t>
      </w:r>
    </w:p>
    <w:p w14:paraId="28896CDB" w14:textId="77777777" w:rsidR="009A40AC" w:rsidRPr="00D26BDC" w:rsidRDefault="009A40AC" w:rsidP="009A40AC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Analysis of sub counters of </w:t>
      </w:r>
      <w:r>
        <w:rPr>
          <w:rFonts w:ascii="Palatino Linotype" w:hAnsi="Palatino Linotype"/>
          <w:b/>
          <w:bCs/>
          <w:sz w:val="20"/>
          <w:szCs w:val="20"/>
        </w:rPr>
        <w:t>TCH Assignment success rate,</w:t>
      </w:r>
      <w:r w:rsidRPr="002F6C46">
        <w:rPr>
          <w:rFonts w:ascii="Palatino Linotype" w:hAnsi="Palatino Linotype"/>
          <w:b/>
          <w:bCs/>
          <w:sz w:val="20"/>
          <w:szCs w:val="20"/>
        </w:rPr>
        <w:t xml:space="preserve"> </w:t>
      </w:r>
      <w:r>
        <w:rPr>
          <w:rFonts w:ascii="Palatino Linotype" w:hAnsi="Palatino Linotype"/>
          <w:b/>
          <w:bCs/>
          <w:sz w:val="20"/>
          <w:szCs w:val="20"/>
        </w:rPr>
        <w:t xml:space="preserve">Immediate Assignment success rate, SD drop rate and Call drop rate </w:t>
      </w:r>
      <w:r w:rsidRPr="002F6C46">
        <w:rPr>
          <w:rFonts w:ascii="Palatino Linotype" w:hAnsi="Palatino Linotype"/>
          <w:bCs/>
          <w:sz w:val="20"/>
          <w:szCs w:val="20"/>
        </w:rPr>
        <w:t>&amp;</w:t>
      </w:r>
      <w:r>
        <w:rPr>
          <w:rFonts w:ascii="Palatino Linotype" w:hAnsi="Palatino Linotype"/>
          <w:bCs/>
          <w:sz w:val="20"/>
          <w:szCs w:val="20"/>
        </w:rPr>
        <w:t xml:space="preserve"> take the necessary actions to meet the desired thresholds.</w:t>
      </w:r>
    </w:p>
    <w:p w14:paraId="3B21C8D4" w14:textId="77777777" w:rsidR="009A40AC" w:rsidRPr="00D26BDC" w:rsidRDefault="009A40AC" w:rsidP="009A40AC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D26BDC">
        <w:rPr>
          <w:rFonts w:ascii="Palatino Linotype" w:hAnsi="Palatino Linotype"/>
          <w:bCs/>
          <w:sz w:val="20"/>
          <w:szCs w:val="20"/>
        </w:rPr>
        <w:t>Frequency planning, Neighbour list Planning, BSIC Planning, Location area definition.</w:t>
      </w:r>
    </w:p>
    <w:p w14:paraId="1A223A7E" w14:textId="77777777" w:rsidR="009A40AC" w:rsidRPr="00D26BDC" w:rsidRDefault="009A40AC" w:rsidP="009A40AC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D26BDC">
        <w:rPr>
          <w:rFonts w:ascii="Palatino Linotype" w:hAnsi="Palatino Linotype"/>
          <w:b/>
          <w:bCs/>
          <w:sz w:val="20"/>
          <w:szCs w:val="20"/>
        </w:rPr>
        <w:t>Parameters fine-tuning</w:t>
      </w:r>
      <w:r w:rsidRPr="00D26BDC">
        <w:rPr>
          <w:rFonts w:ascii="Palatino Linotype" w:hAnsi="Palatino Linotype"/>
          <w:bCs/>
          <w:sz w:val="20"/>
          <w:szCs w:val="20"/>
        </w:rPr>
        <w:t>, Handover parameters and Power control parameters, Optimization to increase the network quality and Grade of Service.</w:t>
      </w:r>
    </w:p>
    <w:p w14:paraId="2E2AC692" w14:textId="77777777" w:rsidR="009A40AC" w:rsidRPr="00D26BDC" w:rsidRDefault="009A40AC" w:rsidP="009A40AC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D26BDC">
        <w:rPr>
          <w:rFonts w:ascii="Palatino Linotype" w:hAnsi="Palatino Linotype"/>
          <w:bCs/>
          <w:sz w:val="20"/>
          <w:szCs w:val="20"/>
        </w:rPr>
        <w:t xml:space="preserve">Preparing Drive test report and coverage report and </w:t>
      </w:r>
      <w:r w:rsidRPr="00D26BDC">
        <w:rPr>
          <w:rFonts w:ascii="Palatino Linotype" w:hAnsi="Palatino Linotype"/>
          <w:b/>
          <w:bCs/>
          <w:sz w:val="20"/>
          <w:szCs w:val="20"/>
        </w:rPr>
        <w:t>weekly network performance report</w:t>
      </w:r>
      <w:r w:rsidRPr="00D26BDC">
        <w:rPr>
          <w:rFonts w:ascii="Palatino Linotype" w:hAnsi="Palatino Linotype"/>
          <w:bCs/>
          <w:sz w:val="20"/>
          <w:szCs w:val="20"/>
        </w:rPr>
        <w:t>.</w:t>
      </w:r>
    </w:p>
    <w:p w14:paraId="3A109DDD" w14:textId="77777777" w:rsidR="009A40AC" w:rsidRPr="00CB1FDC" w:rsidRDefault="009A40AC" w:rsidP="009A40AC">
      <w:pPr>
        <w:pStyle w:val="NoSpacing"/>
        <w:numPr>
          <w:ilvl w:val="0"/>
          <w:numId w:val="21"/>
        </w:numPr>
        <w:rPr>
          <w:rFonts w:ascii="Palatino Linotype" w:eastAsia="Times New Roman" w:hAnsi="Palatino Linotype"/>
          <w:bCs/>
          <w:sz w:val="20"/>
          <w:szCs w:val="20"/>
          <w:lang w:val="en-GB"/>
        </w:rPr>
      </w:pPr>
      <w:r w:rsidRPr="00CB1FDC">
        <w:rPr>
          <w:rFonts w:ascii="Palatino Linotype" w:eastAsia="Times New Roman" w:hAnsi="Palatino Linotype"/>
          <w:bCs/>
          <w:sz w:val="20"/>
          <w:szCs w:val="20"/>
          <w:lang w:val="en-GB"/>
        </w:rPr>
        <w:lastRenderedPageBreak/>
        <w:t xml:space="preserve">Analysis of </w:t>
      </w:r>
      <w:r w:rsidRPr="00CB1FDC">
        <w:rPr>
          <w:rFonts w:ascii="Palatino Linotype" w:eastAsia="Times New Roman" w:hAnsi="Palatino Linotype"/>
          <w:b/>
          <w:bCs/>
          <w:sz w:val="20"/>
          <w:szCs w:val="20"/>
          <w:lang w:val="en-GB"/>
        </w:rPr>
        <w:t>WNCS, WMRR, FFAX</w:t>
      </w:r>
      <w:r>
        <w:rPr>
          <w:rFonts w:ascii="Palatino Linotype" w:eastAsia="Times New Roman" w:hAnsi="Palatino Linotype"/>
          <w:b/>
          <w:bCs/>
          <w:sz w:val="20"/>
          <w:szCs w:val="20"/>
          <w:lang w:val="en-GB"/>
        </w:rPr>
        <w:t xml:space="preserve">, </w:t>
      </w:r>
      <w:r w:rsidR="00085E64">
        <w:rPr>
          <w:rFonts w:ascii="Palatino Linotype" w:eastAsia="Times New Roman" w:hAnsi="Palatino Linotype"/>
          <w:b/>
          <w:bCs/>
          <w:sz w:val="20"/>
          <w:szCs w:val="20"/>
          <w:lang w:val="en-GB"/>
        </w:rPr>
        <w:t xml:space="preserve">NETACTs </w:t>
      </w:r>
      <w:r w:rsidRPr="00CB1FDC">
        <w:rPr>
          <w:rFonts w:ascii="Palatino Linotype" w:eastAsia="Times New Roman" w:hAnsi="Palatino Linotype"/>
          <w:bCs/>
          <w:sz w:val="20"/>
          <w:szCs w:val="20"/>
          <w:lang w:val="en-GB"/>
        </w:rPr>
        <w:t>reports.</w:t>
      </w:r>
      <w:r>
        <w:rPr>
          <w:rFonts w:ascii="Palatino Linotype" w:eastAsia="Times New Roman" w:hAnsi="Palatino Linotype"/>
          <w:bCs/>
          <w:sz w:val="20"/>
          <w:szCs w:val="20"/>
          <w:lang w:val="en-GB"/>
        </w:rPr>
        <w:t xml:space="preserve"> </w:t>
      </w:r>
    </w:p>
    <w:p w14:paraId="2A85046C" w14:textId="77777777" w:rsidR="009A40AC" w:rsidRDefault="009A40AC" w:rsidP="00842717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</w:p>
    <w:p w14:paraId="4C07749B" w14:textId="77777777" w:rsidR="00842717" w:rsidRPr="005064E8" w:rsidRDefault="00842717" w:rsidP="00842717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>
        <w:rPr>
          <w:rFonts w:ascii="Palatino Linotype" w:hAnsi="Palatino Linotype"/>
          <w:b/>
          <w:bCs/>
          <w:sz w:val="22"/>
          <w:szCs w:val="22"/>
        </w:rPr>
        <w:t>Feb</w:t>
      </w:r>
      <w:r w:rsidR="00273370">
        <w:rPr>
          <w:rFonts w:ascii="Palatino Linotype" w:hAnsi="Palatino Linotype"/>
          <w:b/>
          <w:bCs/>
          <w:sz w:val="22"/>
          <w:szCs w:val="22"/>
        </w:rPr>
        <w:t>20</w:t>
      </w:r>
      <w:r>
        <w:rPr>
          <w:rFonts w:ascii="Palatino Linotype" w:hAnsi="Palatino Linotype"/>
          <w:b/>
          <w:bCs/>
          <w:sz w:val="22"/>
          <w:szCs w:val="22"/>
        </w:rPr>
        <w:t>11</w:t>
      </w:r>
      <w:r w:rsidRPr="005064E8">
        <w:rPr>
          <w:rFonts w:ascii="Palatino Linotype" w:hAnsi="Palatino Linotype"/>
          <w:b/>
          <w:bCs/>
          <w:sz w:val="22"/>
          <w:szCs w:val="22"/>
        </w:rPr>
        <w:t xml:space="preserve"> to </w:t>
      </w:r>
      <w:r>
        <w:rPr>
          <w:rFonts w:ascii="Palatino Linotype" w:hAnsi="Palatino Linotype"/>
          <w:b/>
          <w:bCs/>
          <w:sz w:val="22"/>
          <w:szCs w:val="22"/>
        </w:rPr>
        <w:t>April</w:t>
      </w:r>
      <w:r w:rsidR="00273370">
        <w:rPr>
          <w:rFonts w:ascii="Palatino Linotype" w:hAnsi="Palatino Linotype"/>
          <w:b/>
          <w:bCs/>
          <w:sz w:val="22"/>
          <w:szCs w:val="22"/>
        </w:rPr>
        <w:t>20</w:t>
      </w:r>
      <w:r>
        <w:rPr>
          <w:rFonts w:ascii="Palatino Linotype" w:hAnsi="Palatino Linotype"/>
          <w:b/>
          <w:bCs/>
          <w:sz w:val="22"/>
          <w:szCs w:val="22"/>
        </w:rPr>
        <w:t>11</w:t>
      </w:r>
      <w:r w:rsidRPr="005064E8">
        <w:rPr>
          <w:rFonts w:ascii="Palatino Linotype" w:hAnsi="Palatino Linotype"/>
          <w:b/>
          <w:bCs/>
          <w:sz w:val="22"/>
          <w:szCs w:val="22"/>
        </w:rPr>
        <w:t xml:space="preserve"> </w:t>
      </w:r>
    </w:p>
    <w:p w14:paraId="55114230" w14:textId="77777777" w:rsidR="00842717" w:rsidRPr="005064E8" w:rsidRDefault="00842717" w:rsidP="00842717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>
        <w:rPr>
          <w:rFonts w:ascii="Palatino Linotype" w:hAnsi="Palatino Linotype"/>
          <w:b/>
          <w:bCs/>
          <w:sz w:val="22"/>
          <w:szCs w:val="22"/>
        </w:rPr>
        <w:t>Nokia Siemens Network-Republic of Yemen</w:t>
      </w:r>
    </w:p>
    <w:p w14:paraId="12250A26" w14:textId="77777777" w:rsidR="00842717" w:rsidRPr="005064E8" w:rsidRDefault="00842717" w:rsidP="00842717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 w:rsidRPr="005064E8">
        <w:rPr>
          <w:rFonts w:ascii="Palatino Linotype" w:hAnsi="Palatino Linotype"/>
          <w:b/>
          <w:bCs/>
          <w:sz w:val="22"/>
          <w:szCs w:val="22"/>
        </w:rPr>
        <w:t>RF Opti</w:t>
      </w:r>
      <w:r w:rsidR="00FB2F15">
        <w:rPr>
          <w:rFonts w:ascii="Palatino Linotype" w:hAnsi="Palatino Linotype"/>
          <w:b/>
          <w:bCs/>
          <w:sz w:val="22"/>
          <w:szCs w:val="22"/>
        </w:rPr>
        <w:t>mization Enginee</w:t>
      </w:r>
      <w:r w:rsidR="00DC3DAD">
        <w:rPr>
          <w:rFonts w:ascii="Palatino Linotype" w:hAnsi="Palatino Linotype"/>
          <w:b/>
          <w:bCs/>
          <w:sz w:val="22"/>
          <w:szCs w:val="22"/>
        </w:rPr>
        <w:t>r</w:t>
      </w:r>
      <w:r w:rsidR="00530A3D">
        <w:rPr>
          <w:rFonts w:ascii="Palatino Linotype" w:hAnsi="Palatino Linotype"/>
          <w:b/>
          <w:bCs/>
          <w:sz w:val="22"/>
          <w:szCs w:val="22"/>
        </w:rPr>
        <w:t xml:space="preserve">, </w:t>
      </w:r>
      <w:r w:rsidR="009B1FD3">
        <w:rPr>
          <w:rFonts w:ascii="Palatino Linotype" w:hAnsi="Palatino Linotype"/>
          <w:b/>
          <w:bCs/>
          <w:sz w:val="22"/>
          <w:szCs w:val="22"/>
        </w:rPr>
        <w:t xml:space="preserve">SME at </w:t>
      </w:r>
      <w:r w:rsidR="00530A3D">
        <w:rPr>
          <w:rFonts w:ascii="Palatino Linotype" w:hAnsi="Palatino Linotype"/>
          <w:b/>
          <w:bCs/>
          <w:sz w:val="22"/>
          <w:szCs w:val="22"/>
        </w:rPr>
        <w:t>NSN 2G</w:t>
      </w:r>
      <w:r w:rsidR="009B1FD3">
        <w:rPr>
          <w:rFonts w:ascii="Palatino Linotype" w:hAnsi="Palatino Linotype"/>
          <w:b/>
          <w:bCs/>
          <w:sz w:val="22"/>
          <w:szCs w:val="22"/>
        </w:rPr>
        <w:t xml:space="preserve"> RNO.</w:t>
      </w:r>
    </w:p>
    <w:p w14:paraId="32031E0F" w14:textId="77777777" w:rsidR="00842717" w:rsidRDefault="00842717" w:rsidP="00842717">
      <w:pPr>
        <w:tabs>
          <w:tab w:val="left" w:pos="360"/>
        </w:tabs>
        <w:rPr>
          <w:b/>
          <w:bCs/>
          <w:sz w:val="20"/>
          <w:szCs w:val="20"/>
        </w:rPr>
      </w:pPr>
      <w:r w:rsidRPr="00AA2FF8">
        <w:rPr>
          <w:b/>
          <w:bCs/>
          <w:sz w:val="20"/>
          <w:szCs w:val="20"/>
        </w:rPr>
        <w:t>Job Profile</w:t>
      </w:r>
      <w:r>
        <w:rPr>
          <w:b/>
          <w:bCs/>
          <w:sz w:val="20"/>
          <w:szCs w:val="20"/>
        </w:rPr>
        <w:t>:</w:t>
      </w:r>
    </w:p>
    <w:p w14:paraId="3CA4FF83" w14:textId="77777777" w:rsidR="00842717" w:rsidRPr="00467011" w:rsidRDefault="00842717" w:rsidP="00842717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Swap &amp; </w:t>
      </w:r>
      <w:r w:rsidRPr="00D26BDC">
        <w:rPr>
          <w:rFonts w:ascii="Palatino Linotype" w:hAnsi="Palatino Linotype"/>
          <w:bCs/>
          <w:sz w:val="20"/>
          <w:szCs w:val="20"/>
        </w:rPr>
        <w:t xml:space="preserve">KPI Maintaining. </w:t>
      </w:r>
    </w:p>
    <w:p w14:paraId="20EB2B2B" w14:textId="77777777" w:rsidR="00842717" w:rsidRDefault="00842717" w:rsidP="00842717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842717">
        <w:rPr>
          <w:rFonts w:ascii="Palatino Linotype" w:hAnsi="Palatino Linotype"/>
          <w:sz w:val="20"/>
          <w:szCs w:val="20"/>
        </w:rPr>
        <w:t xml:space="preserve">Recruitment </w:t>
      </w:r>
      <w:r w:rsidR="008B1194" w:rsidRPr="00842717">
        <w:rPr>
          <w:rFonts w:ascii="Palatino Linotype" w:hAnsi="Palatino Linotype"/>
          <w:sz w:val="20"/>
          <w:szCs w:val="20"/>
        </w:rPr>
        <w:t>Agency</w:t>
      </w:r>
      <w:r w:rsidR="008B1194">
        <w:rPr>
          <w:rFonts w:ascii="Palatino Linotype" w:hAnsi="Palatino Linotype"/>
          <w:b/>
          <w:bCs/>
          <w:sz w:val="20"/>
          <w:szCs w:val="20"/>
        </w:rPr>
        <w:t>:</w:t>
      </w:r>
      <w:r>
        <w:rPr>
          <w:rFonts w:ascii="Palatino Linotype" w:hAnsi="Palatino Linotype"/>
          <w:b/>
          <w:bCs/>
          <w:sz w:val="20"/>
          <w:szCs w:val="20"/>
        </w:rPr>
        <w:t xml:space="preserve"> Connect44</w:t>
      </w:r>
    </w:p>
    <w:p w14:paraId="78E3DDA5" w14:textId="77777777" w:rsidR="001C6C22" w:rsidRDefault="008B1194" w:rsidP="001C6C22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>Client:</w:t>
      </w:r>
      <w:r w:rsidR="001C6C22">
        <w:rPr>
          <w:rFonts w:ascii="Palatino Linotype" w:hAnsi="Palatino Linotype"/>
          <w:bCs/>
          <w:sz w:val="20"/>
          <w:szCs w:val="20"/>
        </w:rPr>
        <w:t xml:space="preserve"> </w:t>
      </w:r>
      <w:r w:rsidR="001C6C22" w:rsidRPr="00467011">
        <w:rPr>
          <w:rFonts w:ascii="Palatino Linotype" w:hAnsi="Palatino Linotype"/>
          <w:b/>
          <w:bCs/>
          <w:sz w:val="20"/>
          <w:szCs w:val="20"/>
        </w:rPr>
        <w:t xml:space="preserve">NSN </w:t>
      </w:r>
      <w:r w:rsidR="001C6C22">
        <w:rPr>
          <w:rFonts w:ascii="Palatino Linotype" w:hAnsi="Palatino Linotype"/>
          <w:b/>
          <w:bCs/>
          <w:sz w:val="20"/>
          <w:szCs w:val="20"/>
        </w:rPr>
        <w:t>Yemen</w:t>
      </w:r>
    </w:p>
    <w:p w14:paraId="58BAF8A7" w14:textId="77777777" w:rsidR="00842717" w:rsidRDefault="00842717" w:rsidP="00842717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2G, GPRS, EDGE network optimization for MTN, working on </w:t>
      </w:r>
      <w:r w:rsidRPr="0038502F">
        <w:rPr>
          <w:rFonts w:ascii="Palatino Linotype" w:hAnsi="Palatino Linotype"/>
          <w:b/>
          <w:bCs/>
          <w:sz w:val="20"/>
          <w:szCs w:val="20"/>
        </w:rPr>
        <w:t>RG10</w:t>
      </w:r>
      <w:r>
        <w:rPr>
          <w:rFonts w:ascii="Palatino Linotype" w:hAnsi="Palatino Linotype"/>
          <w:b/>
          <w:bCs/>
          <w:sz w:val="20"/>
          <w:szCs w:val="20"/>
        </w:rPr>
        <w:t xml:space="preserve"> BSS platform (S14 Flexi BSC and Flexi BTS).</w:t>
      </w:r>
    </w:p>
    <w:p w14:paraId="17E2064C" w14:textId="77777777" w:rsidR="00842717" w:rsidRDefault="00842717" w:rsidP="00842717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Parameter mapping with Alcatel dump and to ensure same settings with NSN.</w:t>
      </w:r>
    </w:p>
    <w:p w14:paraId="55184D1A" w14:textId="77777777" w:rsidR="00842717" w:rsidRDefault="007038DA" w:rsidP="00842717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KPI Mapping of</w:t>
      </w:r>
      <w:r w:rsidR="00842717">
        <w:rPr>
          <w:rFonts w:ascii="Palatino Linotype" w:hAnsi="Palatino Linotype"/>
          <w:b/>
          <w:bCs/>
          <w:sz w:val="20"/>
          <w:szCs w:val="20"/>
        </w:rPr>
        <w:t xml:space="preserve"> Alcatel</w:t>
      </w:r>
      <w:r>
        <w:rPr>
          <w:rFonts w:ascii="Palatino Linotype" w:hAnsi="Palatino Linotype"/>
          <w:b/>
          <w:bCs/>
          <w:sz w:val="20"/>
          <w:szCs w:val="20"/>
        </w:rPr>
        <w:t xml:space="preserve"> with Nokia</w:t>
      </w:r>
      <w:r w:rsidR="00842717">
        <w:rPr>
          <w:rFonts w:ascii="Palatino Linotype" w:hAnsi="Palatino Linotype"/>
          <w:b/>
          <w:bCs/>
          <w:sz w:val="20"/>
          <w:szCs w:val="20"/>
        </w:rPr>
        <w:t>.</w:t>
      </w:r>
    </w:p>
    <w:p w14:paraId="2052C0D4" w14:textId="77777777" w:rsidR="00842717" w:rsidRPr="002F6C46" w:rsidRDefault="00842717" w:rsidP="00842717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D26BDC">
        <w:rPr>
          <w:rFonts w:ascii="Palatino Linotype" w:hAnsi="Palatino Linotype"/>
          <w:bCs/>
          <w:sz w:val="20"/>
          <w:szCs w:val="20"/>
        </w:rPr>
        <w:t xml:space="preserve">Monitoring daily stats and optimizing the network to increase the </w:t>
      </w:r>
      <w:r w:rsidRPr="00D26BDC">
        <w:rPr>
          <w:rFonts w:ascii="Palatino Linotype" w:hAnsi="Palatino Linotype"/>
          <w:b/>
          <w:bCs/>
          <w:sz w:val="20"/>
          <w:szCs w:val="20"/>
        </w:rPr>
        <w:t>Call Setup Success rate</w:t>
      </w:r>
      <w:r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Pr="00D26BDC">
        <w:rPr>
          <w:rFonts w:ascii="Palatino Linotype" w:hAnsi="Palatino Linotype"/>
          <w:b/>
          <w:bCs/>
          <w:sz w:val="20"/>
          <w:szCs w:val="20"/>
        </w:rPr>
        <w:t>Call success rate</w:t>
      </w:r>
      <w:r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Pr="00D26BDC">
        <w:rPr>
          <w:rFonts w:ascii="Palatino Linotype" w:hAnsi="Palatino Linotype"/>
          <w:b/>
          <w:bCs/>
          <w:sz w:val="20"/>
          <w:szCs w:val="20"/>
        </w:rPr>
        <w:t>and Handover success rate</w:t>
      </w:r>
      <w:r>
        <w:rPr>
          <w:rFonts w:ascii="Palatino Linotype" w:hAnsi="Palatino Linotype"/>
          <w:bCs/>
          <w:sz w:val="20"/>
          <w:szCs w:val="20"/>
        </w:rPr>
        <w:t>.</w:t>
      </w:r>
    </w:p>
    <w:p w14:paraId="21BC4B73" w14:textId="77777777" w:rsidR="00842717" w:rsidRPr="00D26BDC" w:rsidRDefault="00842717" w:rsidP="00842717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Analysis of sub counters of </w:t>
      </w:r>
      <w:r>
        <w:rPr>
          <w:rFonts w:ascii="Palatino Linotype" w:hAnsi="Palatino Linotype"/>
          <w:b/>
          <w:bCs/>
          <w:sz w:val="20"/>
          <w:szCs w:val="20"/>
        </w:rPr>
        <w:t>TCH Assignment success rate,</w:t>
      </w:r>
      <w:r w:rsidRPr="002F6C46">
        <w:rPr>
          <w:rFonts w:ascii="Palatino Linotype" w:hAnsi="Palatino Linotype"/>
          <w:b/>
          <w:bCs/>
          <w:sz w:val="20"/>
          <w:szCs w:val="20"/>
        </w:rPr>
        <w:t xml:space="preserve"> </w:t>
      </w:r>
      <w:r>
        <w:rPr>
          <w:rFonts w:ascii="Palatino Linotype" w:hAnsi="Palatino Linotype"/>
          <w:b/>
          <w:bCs/>
          <w:sz w:val="20"/>
          <w:szCs w:val="20"/>
        </w:rPr>
        <w:t xml:space="preserve">Immediate Assignment success rate, SD drop rate and Call drop rate </w:t>
      </w:r>
      <w:r w:rsidRPr="002F6C46">
        <w:rPr>
          <w:rFonts w:ascii="Palatino Linotype" w:hAnsi="Palatino Linotype"/>
          <w:bCs/>
          <w:sz w:val="20"/>
          <w:szCs w:val="20"/>
        </w:rPr>
        <w:t>&amp;</w:t>
      </w:r>
      <w:r>
        <w:rPr>
          <w:rFonts w:ascii="Palatino Linotype" w:hAnsi="Palatino Linotype"/>
          <w:bCs/>
          <w:sz w:val="20"/>
          <w:szCs w:val="20"/>
        </w:rPr>
        <w:t xml:space="preserve"> take the necessary actions to meet the desired thresholds.</w:t>
      </w:r>
    </w:p>
    <w:p w14:paraId="4FA74ABA" w14:textId="77777777" w:rsidR="00842717" w:rsidRPr="00D26BDC" w:rsidRDefault="00842717" w:rsidP="00842717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D26BDC">
        <w:rPr>
          <w:rFonts w:ascii="Palatino Linotype" w:hAnsi="Palatino Linotype"/>
          <w:bCs/>
          <w:sz w:val="20"/>
          <w:szCs w:val="20"/>
        </w:rPr>
        <w:t>Frequency planning, Neighbour list Planning, BSIC Planning, Location area definition.</w:t>
      </w:r>
    </w:p>
    <w:p w14:paraId="5FEA9424" w14:textId="77777777" w:rsidR="00842717" w:rsidRPr="00D26BDC" w:rsidRDefault="00842717" w:rsidP="00842717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D26BDC">
        <w:rPr>
          <w:rFonts w:ascii="Palatino Linotype" w:hAnsi="Palatino Linotype"/>
          <w:b/>
          <w:bCs/>
          <w:sz w:val="20"/>
          <w:szCs w:val="20"/>
        </w:rPr>
        <w:t>Parameters fine-tuning</w:t>
      </w:r>
      <w:r w:rsidRPr="00D26BDC">
        <w:rPr>
          <w:rFonts w:ascii="Palatino Linotype" w:hAnsi="Palatino Linotype"/>
          <w:bCs/>
          <w:sz w:val="20"/>
          <w:szCs w:val="20"/>
        </w:rPr>
        <w:t>, Handover parameters and Power control parameters, Optimization to increase the network quality and Grade of Service.</w:t>
      </w:r>
    </w:p>
    <w:p w14:paraId="4542095C" w14:textId="77777777" w:rsidR="00842717" w:rsidRDefault="00842717" w:rsidP="00842717">
      <w:pPr>
        <w:tabs>
          <w:tab w:val="left" w:pos="360"/>
        </w:tabs>
        <w:rPr>
          <w:b/>
          <w:bCs/>
          <w:sz w:val="20"/>
          <w:szCs w:val="20"/>
        </w:rPr>
      </w:pPr>
    </w:p>
    <w:p w14:paraId="116DF7ED" w14:textId="77777777" w:rsidR="00842717" w:rsidRPr="00ED5321" w:rsidRDefault="00842717" w:rsidP="00842717">
      <w:pPr>
        <w:tabs>
          <w:tab w:val="left" w:pos="360"/>
        </w:tabs>
        <w:rPr>
          <w:b/>
          <w:bCs/>
        </w:rPr>
      </w:pPr>
    </w:p>
    <w:p w14:paraId="42CCE8FC" w14:textId="77777777" w:rsidR="00AE1C57" w:rsidRPr="009B1FD3" w:rsidRDefault="00C50219" w:rsidP="00C50219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 w:rsidRPr="009B1FD3">
        <w:rPr>
          <w:rFonts w:ascii="Palatino Linotype" w:hAnsi="Palatino Linotype"/>
          <w:b/>
          <w:bCs/>
          <w:sz w:val="22"/>
          <w:szCs w:val="22"/>
        </w:rPr>
        <w:t>June 2009</w:t>
      </w:r>
      <w:r w:rsidR="00AE1C57" w:rsidRPr="009B1FD3">
        <w:rPr>
          <w:rFonts w:ascii="Palatino Linotype" w:hAnsi="Palatino Linotype"/>
          <w:b/>
          <w:bCs/>
          <w:sz w:val="22"/>
          <w:szCs w:val="22"/>
        </w:rPr>
        <w:t xml:space="preserve"> to </w:t>
      </w:r>
      <w:r w:rsidR="00842717" w:rsidRPr="009B1FD3">
        <w:rPr>
          <w:rFonts w:ascii="Palatino Linotype" w:hAnsi="Palatino Linotype"/>
          <w:b/>
          <w:bCs/>
          <w:sz w:val="22"/>
          <w:szCs w:val="22"/>
        </w:rPr>
        <w:t>Jan</w:t>
      </w:r>
      <w:r w:rsidRPr="009B1FD3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="00273370">
        <w:rPr>
          <w:rFonts w:ascii="Palatino Linotype" w:hAnsi="Palatino Linotype"/>
          <w:b/>
          <w:bCs/>
          <w:sz w:val="22"/>
          <w:szCs w:val="22"/>
        </w:rPr>
        <w:t>2011</w:t>
      </w:r>
    </w:p>
    <w:p w14:paraId="4A12D3A1" w14:textId="77777777" w:rsidR="00AE1C57" w:rsidRPr="009B1FD3" w:rsidRDefault="00AE1C57" w:rsidP="00AE1C57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 w:rsidRPr="009B1FD3">
        <w:rPr>
          <w:rFonts w:ascii="Palatino Linotype" w:hAnsi="Palatino Linotype"/>
          <w:b/>
          <w:bCs/>
          <w:sz w:val="22"/>
          <w:szCs w:val="22"/>
        </w:rPr>
        <w:t>Metro Wireless Pvt Ltd</w:t>
      </w:r>
    </w:p>
    <w:p w14:paraId="4F4D9749" w14:textId="77777777" w:rsidR="009B1FD3" w:rsidRPr="009B1FD3" w:rsidRDefault="00AE1C57" w:rsidP="009B1FD3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 w:rsidRPr="009B1FD3">
        <w:rPr>
          <w:rFonts w:ascii="Palatino Linotype" w:hAnsi="Palatino Linotype"/>
          <w:b/>
          <w:bCs/>
          <w:sz w:val="22"/>
          <w:szCs w:val="22"/>
        </w:rPr>
        <w:t xml:space="preserve">Sr. RF Optimization </w:t>
      </w:r>
      <w:r w:rsidR="00273370">
        <w:rPr>
          <w:rFonts w:ascii="Palatino Linotype" w:hAnsi="Palatino Linotype"/>
          <w:b/>
          <w:bCs/>
          <w:sz w:val="22"/>
          <w:szCs w:val="22"/>
        </w:rPr>
        <w:t>Engineer,</w:t>
      </w:r>
      <w:r w:rsidR="000E18D1">
        <w:rPr>
          <w:rFonts w:ascii="Palatino Linotype" w:hAnsi="Palatino Linotype"/>
          <w:b/>
          <w:bCs/>
          <w:sz w:val="22"/>
          <w:szCs w:val="22"/>
        </w:rPr>
        <w:t xml:space="preserve"> SME for</w:t>
      </w:r>
      <w:r w:rsidR="009B1FD3" w:rsidRPr="009B1FD3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="000E18D1">
        <w:rPr>
          <w:rFonts w:ascii="Palatino Linotype" w:hAnsi="Palatino Linotype"/>
          <w:b/>
          <w:bCs/>
          <w:sz w:val="22"/>
          <w:szCs w:val="22"/>
        </w:rPr>
        <w:t>Nokia/Huawei RAN.</w:t>
      </w:r>
    </w:p>
    <w:p w14:paraId="6EB1B684" w14:textId="77777777" w:rsidR="00C50219" w:rsidRDefault="000E18D1" w:rsidP="009B1FD3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proofErr w:type="spellStart"/>
      <w:r>
        <w:rPr>
          <w:rFonts w:ascii="Palatino Linotype" w:hAnsi="Palatino Linotype"/>
          <w:b/>
          <w:bCs/>
          <w:sz w:val="22"/>
          <w:szCs w:val="22"/>
        </w:rPr>
        <w:t>Metrotel</w:t>
      </w:r>
      <w:proofErr w:type="spellEnd"/>
      <w:r w:rsidR="00C50219" w:rsidRPr="009B1FD3">
        <w:rPr>
          <w:rFonts w:ascii="Palatino Linotype" w:hAnsi="Palatino Linotype"/>
          <w:b/>
          <w:bCs/>
          <w:sz w:val="22"/>
          <w:szCs w:val="22"/>
        </w:rPr>
        <w:t xml:space="preserve"> Bangladesh/Indonesia</w:t>
      </w:r>
    </w:p>
    <w:p w14:paraId="32B3CE7B" w14:textId="77777777" w:rsidR="00C50219" w:rsidRPr="005064E8" w:rsidRDefault="00C50219" w:rsidP="00AE1C57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</w:p>
    <w:p w14:paraId="37050725" w14:textId="77777777" w:rsidR="00AE1C57" w:rsidRPr="00AA2FF8" w:rsidRDefault="00AE1C57" w:rsidP="00AE1C57">
      <w:pPr>
        <w:tabs>
          <w:tab w:val="left" w:pos="360"/>
        </w:tabs>
        <w:rPr>
          <w:b/>
          <w:bCs/>
          <w:sz w:val="20"/>
          <w:szCs w:val="20"/>
        </w:rPr>
      </w:pPr>
      <w:r w:rsidRPr="00AA2FF8">
        <w:rPr>
          <w:b/>
          <w:bCs/>
          <w:sz w:val="20"/>
          <w:szCs w:val="20"/>
        </w:rPr>
        <w:t>Job Profile:</w:t>
      </w:r>
    </w:p>
    <w:p w14:paraId="56EFF4B3" w14:textId="77777777" w:rsidR="00AE1C57" w:rsidRPr="00467011" w:rsidRDefault="00AE1C57" w:rsidP="00AE1C57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D26BDC">
        <w:rPr>
          <w:rFonts w:ascii="Palatino Linotype" w:hAnsi="Palatino Linotype"/>
          <w:bCs/>
          <w:sz w:val="20"/>
          <w:szCs w:val="20"/>
        </w:rPr>
        <w:t>Maintaining</w:t>
      </w:r>
      <w:r w:rsidR="00273370">
        <w:rPr>
          <w:rFonts w:ascii="Palatino Linotype" w:hAnsi="Palatino Linotype"/>
          <w:bCs/>
          <w:sz w:val="20"/>
          <w:szCs w:val="20"/>
        </w:rPr>
        <w:t xml:space="preserve"> the weekly, monthly targets of CS/PS KPIs.</w:t>
      </w:r>
      <w:r w:rsidRPr="00D26BDC">
        <w:rPr>
          <w:rFonts w:ascii="Palatino Linotype" w:hAnsi="Palatino Linotype"/>
          <w:bCs/>
          <w:sz w:val="20"/>
          <w:szCs w:val="20"/>
        </w:rPr>
        <w:t xml:space="preserve"> </w:t>
      </w:r>
    </w:p>
    <w:p w14:paraId="4E8B6433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Experience of optimization of No of RNC’s/BSC’s to meet a set of KPI’s.</w:t>
      </w:r>
    </w:p>
    <w:p w14:paraId="548FC4F4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Analysis done on daily basis to improve/escalate degraded issues.</w:t>
      </w:r>
    </w:p>
    <w:p w14:paraId="2A83A8F9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Identify, </w:t>
      </w:r>
      <w:proofErr w:type="spellStart"/>
      <w:proofErr w:type="gramStart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analyze</w:t>
      </w:r>
      <w:proofErr w:type="spellEnd"/>
      <w:proofErr w:type="gramEnd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and recommend solution to improve areas with coverage issues (weak coverage, Cross-Cell, pilot pollution, etc.)</w:t>
      </w:r>
    </w:p>
    <w:p w14:paraId="17F61441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Monitor and detect degradation in Network KPI and recommend solution for improvement to meet the target.</w:t>
      </w:r>
    </w:p>
    <w:p w14:paraId="5673B324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Performs </w:t>
      </w:r>
      <w:proofErr w:type="spellStart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neighbor</w:t>
      </w:r>
      <w:proofErr w:type="spellEnd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audits and optimization for Intra frequency, Inter frequency and Inter-RAT handover.</w:t>
      </w:r>
    </w:p>
    <w:p w14:paraId="2FAC4864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Performs network parameter audits and recommend parameter settings alignment for KPI improvement.</w:t>
      </w:r>
    </w:p>
    <w:p w14:paraId="7F61F5C6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Recommend parameter tuning and camping strategies for sites with two carriers.</w:t>
      </w:r>
    </w:p>
    <w:p w14:paraId="6C1E97C6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Recommend new sites, 2nd carrier expansion.</w:t>
      </w:r>
    </w:p>
    <w:p w14:paraId="6CB18807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proofErr w:type="spellStart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Analyzing</w:t>
      </w:r>
      <w:proofErr w:type="spellEnd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all major KPI’s such as </w:t>
      </w:r>
      <w:r w:rsidRPr="000E18D1">
        <w:rPr>
          <w:rFonts w:ascii="Palatino Linotype" w:hAnsi="Palatino Linotype" w:cs="Times New Roman"/>
          <w:b/>
          <w:bCs/>
          <w:color w:val="auto"/>
          <w:sz w:val="20"/>
          <w:lang w:val="en-GB" w:eastAsia="en-US"/>
        </w:rPr>
        <w:t xml:space="preserve">DCR, </w:t>
      </w:r>
      <w:proofErr w:type="gramStart"/>
      <w:r w:rsidRPr="000E18D1">
        <w:rPr>
          <w:rFonts w:ascii="Palatino Linotype" w:hAnsi="Palatino Linotype" w:cs="Times New Roman"/>
          <w:b/>
          <w:bCs/>
          <w:color w:val="auto"/>
          <w:sz w:val="20"/>
          <w:lang w:val="en-GB" w:eastAsia="en-US"/>
        </w:rPr>
        <w:t>CSSR,SHO</w:t>
      </w:r>
      <w:proofErr w:type="gramEnd"/>
      <w:r w:rsidRPr="000E18D1">
        <w:rPr>
          <w:rFonts w:ascii="Palatino Linotype" w:hAnsi="Palatino Linotype" w:cs="Times New Roman"/>
          <w:b/>
          <w:bCs/>
          <w:color w:val="auto"/>
          <w:sz w:val="20"/>
          <w:lang w:val="en-GB" w:eastAsia="en-US"/>
        </w:rPr>
        <w:t>, HOSR,CS &amp; PS IRAT, Throughput, UL/DL quality, TCH blocking, SD blocking, Dual band traffic share, HR/FR settings</w:t>
      </w: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etc to improve network level KPI’s.</w:t>
      </w:r>
    </w:p>
    <w:p w14:paraId="65A99733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Regular drive testing to deeply </w:t>
      </w:r>
      <w:proofErr w:type="spellStart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analyze</w:t>
      </w:r>
      <w:proofErr w:type="spellEnd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certain problematic areas identified through Statistical analysis &amp; customer complaints and implementing Tilt/Height/azimuth changes on existing cells to optimize coverage and Quality.</w:t>
      </w:r>
    </w:p>
    <w:p w14:paraId="361A7B89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Performing parameter audit/</w:t>
      </w:r>
      <w:proofErr w:type="spellStart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neighbor</w:t>
      </w:r>
      <w:proofErr w:type="spellEnd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audit of all cells and changing where necessary after analysis of traffic stats and drive test. Ensuring traffic balancing amongst different cells to improve KPI’s.</w:t>
      </w:r>
    </w:p>
    <w:p w14:paraId="310201D9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Handling corporate customer complaints, checking for coverage, quality issues and proposing dedicated solutions such as indoor micro/ repeater or through redesign of tilts, heights, azimuth etc.</w:t>
      </w:r>
    </w:p>
    <w:p w14:paraId="350DBBD2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lastRenderedPageBreak/>
        <w:t>Experience of designing of coverage/capacity sites as per Business Plan to extend coverage and meet capacity demands in targeted area.</w:t>
      </w:r>
    </w:p>
    <w:p w14:paraId="6AEB46E5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Responsible of special projects i.e. Re-homing, Sector addition, TMA planning, 900&amp;1800 TRX addition, </w:t>
      </w:r>
      <w:proofErr w:type="gramStart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Segmentation</w:t>
      </w:r>
      <w:proofErr w:type="gramEnd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and expansion.</w:t>
      </w:r>
    </w:p>
    <w:p w14:paraId="5F6CE670" w14:textId="77777777" w:rsidR="00AE1C57" w:rsidRDefault="00AE1C57" w:rsidP="00AE1C57">
      <w:pPr>
        <w:numPr>
          <w:ilvl w:val="0"/>
          <w:numId w:val="21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D26BDC">
        <w:rPr>
          <w:rFonts w:ascii="Palatino Linotype" w:hAnsi="Palatino Linotype"/>
          <w:bCs/>
          <w:sz w:val="20"/>
          <w:szCs w:val="20"/>
        </w:rPr>
        <w:t xml:space="preserve">Optimize system performance based on field drive test data and translations reports &amp; recommend parameter and system changes to meet system performance objectives. </w:t>
      </w:r>
    </w:p>
    <w:p w14:paraId="6FD148BA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Interference analysis that gives </w:t>
      </w:r>
      <w:r w:rsidR="006A7054"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a basic idea</w:t>
      </w: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whether it is due to internal or external by considering the Cell, Board RTWP values, alarms, customer experience using M2000 Web LMT and PRS counters.</w:t>
      </w:r>
    </w:p>
    <w:p w14:paraId="4ADFF2F1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Regular Parameter consistency checks in network using CME tools and proposes new parameter values to improve the network overall quality.</w:t>
      </w:r>
    </w:p>
    <w:p w14:paraId="0C77ECA2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Weekly </w:t>
      </w:r>
      <w:proofErr w:type="spellStart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Neighbor</w:t>
      </w:r>
      <w:proofErr w:type="spellEnd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analysis report creation which tells about missing or redundant </w:t>
      </w:r>
      <w:proofErr w:type="spellStart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neighbors</w:t>
      </w:r>
      <w:proofErr w:type="spellEnd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for Intra-</w:t>
      </w:r>
      <w:proofErr w:type="spellStart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freq</w:t>
      </w:r>
      <w:proofErr w:type="spellEnd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, inter-</w:t>
      </w:r>
      <w:proofErr w:type="spellStart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freq</w:t>
      </w:r>
      <w:proofErr w:type="spellEnd"/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 and inter-rat with the help Gladiator Station &amp; OSS Trace’s.</w:t>
      </w:r>
    </w:p>
    <w:p w14:paraId="6FBDB799" w14:textId="77777777" w:rsidR="007E068B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7E068B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Congestion control by implementi</w:t>
      </w:r>
      <w:r w:rsidR="007E068B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ng the features and fine tuning.</w:t>
      </w:r>
    </w:p>
    <w:p w14:paraId="5C3963FD" w14:textId="77777777" w:rsidR="00DB3BFF" w:rsidRPr="007E068B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7E068B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 xml:space="preserve">Resources monitoring for </w:t>
      </w:r>
      <w:proofErr w:type="spellStart"/>
      <w:r w:rsidRPr="007E068B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Iub</w:t>
      </w:r>
      <w:proofErr w:type="spellEnd"/>
      <w:r w:rsidRPr="007E068B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, CE, processing sets, Code Tree utilizations.</w:t>
      </w:r>
    </w:p>
    <w:p w14:paraId="20BDC10C" w14:textId="77777777" w:rsidR="00DB3BFF" w:rsidRPr="00DB3BFF" w:rsidRDefault="00DB3BFF" w:rsidP="00DB3BFF">
      <w:pPr>
        <w:pStyle w:val="ListParagraph"/>
        <w:numPr>
          <w:ilvl w:val="0"/>
          <w:numId w:val="21"/>
        </w:numPr>
        <w:tabs>
          <w:tab w:val="left" w:pos="720"/>
          <w:tab w:val="left" w:pos="1935"/>
        </w:tabs>
        <w:rPr>
          <w:rFonts w:ascii="Palatino Linotype" w:hAnsi="Palatino Linotype" w:cs="Times New Roman"/>
          <w:bCs/>
          <w:color w:val="auto"/>
          <w:sz w:val="20"/>
          <w:lang w:val="en-GB" w:eastAsia="en-US"/>
        </w:rPr>
      </w:pPr>
      <w:r w:rsidRPr="00DB3BFF">
        <w:rPr>
          <w:rFonts w:ascii="Palatino Linotype" w:hAnsi="Palatino Linotype" w:cs="Times New Roman"/>
          <w:bCs/>
          <w:color w:val="auto"/>
          <w:sz w:val="20"/>
          <w:lang w:val="en-GB" w:eastAsia="en-US"/>
        </w:rPr>
        <w:t>Quarterly Benchmark analysis with the help of Post process tools &amp; find out the pain area of network.</w:t>
      </w:r>
    </w:p>
    <w:p w14:paraId="2AA39E8F" w14:textId="77777777" w:rsidR="00B328D8" w:rsidRDefault="00B328D8" w:rsidP="00AA2FF8">
      <w:pPr>
        <w:tabs>
          <w:tab w:val="left" w:pos="2835"/>
        </w:tabs>
        <w:rPr>
          <w:rFonts w:ascii="Palatino Linotype" w:hAnsi="Palatino Linotype"/>
          <w:b/>
          <w:bCs/>
          <w:sz w:val="20"/>
          <w:szCs w:val="20"/>
        </w:rPr>
      </w:pPr>
    </w:p>
    <w:p w14:paraId="6206AC70" w14:textId="77777777" w:rsidR="005045F0" w:rsidRPr="00ED5321" w:rsidRDefault="005045F0" w:rsidP="00AA2FF8">
      <w:pPr>
        <w:tabs>
          <w:tab w:val="left" w:pos="2835"/>
        </w:tabs>
        <w:rPr>
          <w:rFonts w:ascii="Palatino Linotype" w:hAnsi="Palatino Linotype"/>
          <w:b/>
          <w:bCs/>
          <w:sz w:val="20"/>
          <w:szCs w:val="20"/>
        </w:rPr>
      </w:pPr>
      <w:r w:rsidRPr="00ED5321">
        <w:rPr>
          <w:rFonts w:ascii="Palatino Linotype" w:hAnsi="Palatino Linotype"/>
          <w:b/>
          <w:bCs/>
          <w:sz w:val="20"/>
          <w:szCs w:val="20"/>
        </w:rPr>
        <w:t>Feb 09 to May 09</w:t>
      </w:r>
    </w:p>
    <w:p w14:paraId="35123262" w14:textId="77777777" w:rsidR="005045F0" w:rsidRPr="00ED5321" w:rsidRDefault="005045F0" w:rsidP="005045F0">
      <w:p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ED5321">
        <w:rPr>
          <w:rFonts w:ascii="Palatino Linotype" w:hAnsi="Palatino Linotype"/>
          <w:b/>
          <w:bCs/>
          <w:sz w:val="20"/>
          <w:szCs w:val="20"/>
        </w:rPr>
        <w:t>Metro Wireless Pvt Ltd</w:t>
      </w:r>
    </w:p>
    <w:p w14:paraId="1623B072" w14:textId="77777777" w:rsidR="005045F0" w:rsidRPr="00ED5321" w:rsidRDefault="005045F0" w:rsidP="005045F0">
      <w:p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ED5321">
        <w:rPr>
          <w:rFonts w:ascii="Palatino Linotype" w:hAnsi="Palatino Linotype"/>
          <w:b/>
          <w:bCs/>
          <w:sz w:val="20"/>
          <w:szCs w:val="20"/>
        </w:rPr>
        <w:t>Sr. RF Planner</w:t>
      </w:r>
      <w:r w:rsidR="00DB3BFF">
        <w:rPr>
          <w:rFonts w:ascii="Palatino Linotype" w:hAnsi="Palatino Linotype"/>
          <w:b/>
          <w:bCs/>
          <w:sz w:val="20"/>
          <w:szCs w:val="20"/>
        </w:rPr>
        <w:t xml:space="preserve"> </w:t>
      </w:r>
    </w:p>
    <w:p w14:paraId="7234CCE5" w14:textId="77777777" w:rsidR="005045F0" w:rsidRPr="00AA2FF8" w:rsidRDefault="005045F0" w:rsidP="005045F0">
      <w:pPr>
        <w:tabs>
          <w:tab w:val="left" w:pos="360"/>
        </w:tabs>
        <w:rPr>
          <w:bCs/>
          <w:sz w:val="20"/>
          <w:szCs w:val="20"/>
        </w:rPr>
      </w:pPr>
      <w:r w:rsidRPr="00AA2FF8">
        <w:rPr>
          <w:bCs/>
          <w:sz w:val="20"/>
          <w:szCs w:val="20"/>
        </w:rPr>
        <w:tab/>
      </w:r>
    </w:p>
    <w:p w14:paraId="6EA551F8" w14:textId="77777777" w:rsidR="005045F0" w:rsidRPr="009E0588" w:rsidRDefault="005045F0" w:rsidP="005045F0">
      <w:pPr>
        <w:numPr>
          <w:ilvl w:val="0"/>
          <w:numId w:val="30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bCs/>
          <w:sz w:val="20"/>
          <w:szCs w:val="20"/>
        </w:rPr>
        <w:t>Client:</w:t>
      </w:r>
      <w:r w:rsidRPr="009E0588">
        <w:rPr>
          <w:rFonts w:ascii="Palatino Linotype" w:hAnsi="Palatino Linotype"/>
          <w:bCs/>
          <w:sz w:val="20"/>
          <w:szCs w:val="20"/>
        </w:rPr>
        <w:tab/>
      </w:r>
      <w:r w:rsidRPr="00467011">
        <w:rPr>
          <w:rFonts w:ascii="Palatino Linotype" w:hAnsi="Palatino Linotype"/>
          <w:b/>
          <w:bCs/>
          <w:sz w:val="20"/>
          <w:szCs w:val="20"/>
        </w:rPr>
        <w:t xml:space="preserve">NSN </w:t>
      </w:r>
      <w:smartTag w:uri="urn:schemas-microsoft-com:office:smarttags" w:element="country-region">
        <w:smartTag w:uri="urn:schemas-microsoft-com:office:smarttags" w:element="place">
          <w:r w:rsidR="00467011">
            <w:rPr>
              <w:rFonts w:ascii="Palatino Linotype" w:hAnsi="Palatino Linotype"/>
              <w:b/>
              <w:bCs/>
              <w:sz w:val="20"/>
              <w:szCs w:val="20"/>
            </w:rPr>
            <w:t>Indonesia</w:t>
          </w:r>
        </w:smartTag>
      </w:smartTag>
    </w:p>
    <w:p w14:paraId="57467CC5" w14:textId="77777777" w:rsidR="005045F0" w:rsidRPr="009E0588" w:rsidRDefault="005045F0" w:rsidP="005045F0">
      <w:pPr>
        <w:numPr>
          <w:ilvl w:val="0"/>
          <w:numId w:val="30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bCs/>
          <w:sz w:val="20"/>
          <w:szCs w:val="20"/>
        </w:rPr>
        <w:t>Project: Middle Java –</w:t>
      </w:r>
      <w:smartTag w:uri="urn:schemas-microsoft-com:office:smarttags" w:element="City">
        <w:r w:rsidRPr="009E0588">
          <w:rPr>
            <w:rFonts w:ascii="Palatino Linotype" w:hAnsi="Palatino Linotype"/>
            <w:bCs/>
            <w:sz w:val="20"/>
            <w:szCs w:val="20"/>
          </w:rPr>
          <w:t>Semarang</w:t>
        </w:r>
      </w:smartTag>
      <w:r w:rsidRPr="009E0588">
        <w:rPr>
          <w:rFonts w:ascii="Palatino Linotype" w:hAnsi="Palatino Linotype"/>
          <w:bCs/>
          <w:sz w:val="20"/>
          <w:szCs w:val="20"/>
        </w:rPr>
        <w:t>(</w:t>
      </w:r>
      <w:smartTag w:uri="urn:schemas-microsoft-com:office:smarttags" w:element="place">
        <w:smartTag w:uri="urn:schemas-microsoft-com:office:smarttags" w:element="country-region">
          <w:r w:rsidRPr="009E0588">
            <w:rPr>
              <w:rFonts w:ascii="Palatino Linotype" w:hAnsi="Palatino Linotype"/>
              <w:bCs/>
              <w:sz w:val="20"/>
              <w:szCs w:val="20"/>
            </w:rPr>
            <w:t>Indonesia</w:t>
          </w:r>
        </w:smartTag>
      </w:smartTag>
      <w:r w:rsidRPr="009E0588">
        <w:rPr>
          <w:rFonts w:ascii="Palatino Linotype" w:hAnsi="Palatino Linotype"/>
          <w:bCs/>
          <w:sz w:val="20"/>
          <w:szCs w:val="20"/>
        </w:rPr>
        <w:t>)</w:t>
      </w:r>
    </w:p>
    <w:p w14:paraId="462D7E23" w14:textId="77777777" w:rsidR="008F7F9C" w:rsidRPr="009E0588" w:rsidRDefault="00EB3F49" w:rsidP="000019B4">
      <w:pPr>
        <w:numPr>
          <w:ilvl w:val="0"/>
          <w:numId w:val="30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bCs/>
          <w:sz w:val="20"/>
          <w:szCs w:val="20"/>
        </w:rPr>
        <w:t>Handled a Team of Optimizer and drive testers.</w:t>
      </w:r>
    </w:p>
    <w:p w14:paraId="5A4CE61F" w14:textId="77777777" w:rsidR="000019B4" w:rsidRPr="009E0588" w:rsidRDefault="00375D39" w:rsidP="000019B4">
      <w:pPr>
        <w:numPr>
          <w:ilvl w:val="0"/>
          <w:numId w:val="30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bCs/>
          <w:sz w:val="20"/>
          <w:szCs w:val="20"/>
        </w:rPr>
        <w:t>Responsibilities are for PLO (Post launch Optimization) for maintaining different threshold for different KPI</w:t>
      </w:r>
      <w:r w:rsidR="00F971B9" w:rsidRPr="009E0588">
        <w:rPr>
          <w:rFonts w:ascii="Palatino Linotype" w:hAnsi="Palatino Linotype"/>
          <w:bCs/>
          <w:sz w:val="20"/>
          <w:szCs w:val="20"/>
        </w:rPr>
        <w:t xml:space="preserve"> as per customer requirements. </w:t>
      </w:r>
    </w:p>
    <w:p w14:paraId="53251232" w14:textId="77777777" w:rsidR="00150983" w:rsidRPr="009E0588" w:rsidRDefault="00AB713B" w:rsidP="005045F0">
      <w:pPr>
        <w:numPr>
          <w:ilvl w:val="0"/>
          <w:numId w:val="30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bCs/>
          <w:sz w:val="20"/>
          <w:szCs w:val="20"/>
        </w:rPr>
        <w:t xml:space="preserve">Meeting of KPIs of 3 days and 5 days according to the </w:t>
      </w:r>
      <w:smartTag w:uri="urn:schemas-microsoft-com:office:smarttags" w:element="place">
        <w:r w:rsidRPr="009E0588">
          <w:rPr>
            <w:rFonts w:ascii="Palatino Linotype" w:hAnsi="Palatino Linotype"/>
            <w:bCs/>
            <w:sz w:val="20"/>
            <w:szCs w:val="20"/>
          </w:rPr>
          <w:t>PO</w:t>
        </w:r>
      </w:smartTag>
      <w:r w:rsidRPr="009E0588">
        <w:rPr>
          <w:rFonts w:ascii="Palatino Linotype" w:hAnsi="Palatino Linotype"/>
          <w:bCs/>
          <w:sz w:val="20"/>
          <w:szCs w:val="20"/>
        </w:rPr>
        <w:t>.</w:t>
      </w:r>
    </w:p>
    <w:p w14:paraId="5037E753" w14:textId="77777777" w:rsidR="00AB713B" w:rsidRPr="009E0588" w:rsidRDefault="00AB713B" w:rsidP="005045F0">
      <w:pPr>
        <w:numPr>
          <w:ilvl w:val="0"/>
          <w:numId w:val="30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AC069C">
        <w:rPr>
          <w:rFonts w:ascii="Palatino Linotype" w:hAnsi="Palatino Linotype"/>
          <w:bCs/>
          <w:sz w:val="20"/>
          <w:szCs w:val="20"/>
        </w:rPr>
        <w:t>Change in</w:t>
      </w:r>
      <w:r w:rsidRPr="00723E8A">
        <w:rPr>
          <w:rFonts w:ascii="Palatino Linotype" w:hAnsi="Palatino Linotype"/>
          <w:b/>
          <w:bCs/>
          <w:sz w:val="20"/>
          <w:szCs w:val="20"/>
        </w:rPr>
        <w:t xml:space="preserve"> Parameters (BTS/HOC/POC)</w:t>
      </w:r>
      <w:r w:rsidRPr="009E0588">
        <w:rPr>
          <w:rFonts w:ascii="Palatino Linotype" w:hAnsi="Palatino Linotype"/>
          <w:bCs/>
          <w:sz w:val="20"/>
          <w:szCs w:val="20"/>
        </w:rPr>
        <w:t xml:space="preserve"> to achieve the KPIs threshold.</w:t>
      </w:r>
    </w:p>
    <w:p w14:paraId="0BB228DB" w14:textId="77777777" w:rsidR="00AB713B" w:rsidRPr="009E0588" w:rsidRDefault="00AB713B" w:rsidP="005045F0">
      <w:pPr>
        <w:numPr>
          <w:ilvl w:val="0"/>
          <w:numId w:val="30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bCs/>
          <w:sz w:val="20"/>
          <w:szCs w:val="20"/>
        </w:rPr>
        <w:t>Recommendation for change in antenna height/orientation and tilt.</w:t>
      </w:r>
    </w:p>
    <w:p w14:paraId="4CD61AE5" w14:textId="77777777" w:rsidR="00AB713B" w:rsidRPr="009E0588" w:rsidRDefault="00AB713B" w:rsidP="005045F0">
      <w:pPr>
        <w:numPr>
          <w:ilvl w:val="0"/>
          <w:numId w:val="30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bCs/>
          <w:sz w:val="20"/>
          <w:szCs w:val="20"/>
        </w:rPr>
        <w:t>Recommendation for change LAC of different sites.</w:t>
      </w:r>
    </w:p>
    <w:p w14:paraId="4CD2AC04" w14:textId="77777777" w:rsidR="009A447E" w:rsidRPr="009E0588" w:rsidRDefault="009A447E" w:rsidP="009A447E">
      <w:pPr>
        <w:numPr>
          <w:ilvl w:val="0"/>
          <w:numId w:val="30"/>
        </w:numPr>
        <w:jc w:val="both"/>
        <w:rPr>
          <w:rFonts w:ascii="Palatino Linotype" w:hAnsi="Palatino Linotype"/>
          <w:bCs/>
          <w:sz w:val="20"/>
          <w:szCs w:val="20"/>
        </w:rPr>
      </w:pPr>
      <w:r w:rsidRPr="00723E8A">
        <w:rPr>
          <w:rFonts w:ascii="Palatino Linotype" w:hAnsi="Palatino Linotype"/>
          <w:b/>
          <w:bCs/>
          <w:sz w:val="20"/>
          <w:szCs w:val="20"/>
        </w:rPr>
        <w:t>Verification/Audit of Parameter DUMP</w:t>
      </w:r>
      <w:r w:rsidRPr="009E0588">
        <w:rPr>
          <w:rFonts w:ascii="Palatino Linotype" w:hAnsi="Palatino Linotype"/>
          <w:bCs/>
          <w:sz w:val="20"/>
          <w:szCs w:val="20"/>
        </w:rPr>
        <w:t>, Analysis of Network Doctor Reports.</w:t>
      </w:r>
    </w:p>
    <w:p w14:paraId="491DF3B6" w14:textId="77777777" w:rsidR="009A447E" w:rsidRPr="009E0588" w:rsidRDefault="009A447E" w:rsidP="009A447E">
      <w:pPr>
        <w:numPr>
          <w:ilvl w:val="0"/>
          <w:numId w:val="30"/>
        </w:numPr>
        <w:jc w:val="both"/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bCs/>
          <w:sz w:val="20"/>
          <w:szCs w:val="20"/>
        </w:rPr>
        <w:t xml:space="preserve">Verification of network  performance,   detection   of any  interference  present  due  to  low C/I or C/A and  to check the speech quality in the network through the drive test plots. </w:t>
      </w:r>
    </w:p>
    <w:p w14:paraId="1D1B7A4A" w14:textId="77777777" w:rsidR="009A447E" w:rsidRPr="009E0588" w:rsidRDefault="009A447E" w:rsidP="009A447E">
      <w:pPr>
        <w:numPr>
          <w:ilvl w:val="0"/>
          <w:numId w:val="30"/>
        </w:numPr>
        <w:jc w:val="both"/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bCs/>
          <w:sz w:val="20"/>
          <w:szCs w:val="20"/>
        </w:rPr>
        <w:t xml:space="preserve">Maintaining Network KPI’s (SD/TCH Assignment and completion, DLQ, HOSR) by </w:t>
      </w:r>
      <w:proofErr w:type="spellStart"/>
      <w:r w:rsidRPr="009E0588">
        <w:rPr>
          <w:rFonts w:ascii="Palatino Linotype" w:hAnsi="Palatino Linotype"/>
          <w:bCs/>
          <w:sz w:val="20"/>
          <w:szCs w:val="20"/>
        </w:rPr>
        <w:t>analyzing</w:t>
      </w:r>
      <w:proofErr w:type="spellEnd"/>
      <w:r w:rsidRPr="009E0588">
        <w:rPr>
          <w:rFonts w:ascii="Palatino Linotype" w:hAnsi="Palatino Linotype"/>
          <w:bCs/>
          <w:sz w:val="20"/>
          <w:szCs w:val="20"/>
        </w:rPr>
        <w:t xml:space="preserve"> Daily Statistics &amp; KPI Reports.</w:t>
      </w:r>
    </w:p>
    <w:p w14:paraId="422F354F" w14:textId="77777777" w:rsidR="009A447E" w:rsidRPr="00AA2FF8" w:rsidRDefault="009A447E" w:rsidP="005045F0">
      <w:pPr>
        <w:numPr>
          <w:ilvl w:val="0"/>
          <w:numId w:val="30"/>
        </w:numPr>
        <w:tabs>
          <w:tab w:val="left" w:pos="360"/>
        </w:tabs>
        <w:rPr>
          <w:bCs/>
          <w:sz w:val="20"/>
          <w:szCs w:val="20"/>
        </w:rPr>
      </w:pPr>
      <w:r w:rsidRPr="009E0588">
        <w:rPr>
          <w:rFonts w:ascii="Palatino Linotype" w:hAnsi="Palatino Linotype"/>
          <w:bCs/>
          <w:sz w:val="20"/>
          <w:szCs w:val="20"/>
        </w:rPr>
        <w:t>Rectification of Inconsistencies &amp; discrepancies found in analysis of Dump/Database</w:t>
      </w:r>
      <w:r w:rsidR="00265353" w:rsidRPr="00AA2FF8">
        <w:rPr>
          <w:bCs/>
          <w:sz w:val="20"/>
          <w:szCs w:val="20"/>
        </w:rPr>
        <w:t>.</w:t>
      </w:r>
    </w:p>
    <w:p w14:paraId="281CFC08" w14:textId="77777777" w:rsidR="001C5B70" w:rsidRPr="00AA2FF8" w:rsidRDefault="001C5B70" w:rsidP="001C5B70">
      <w:pPr>
        <w:tabs>
          <w:tab w:val="left" w:pos="360"/>
        </w:tabs>
        <w:rPr>
          <w:b/>
          <w:bCs/>
          <w:sz w:val="20"/>
          <w:szCs w:val="20"/>
        </w:rPr>
      </w:pPr>
    </w:p>
    <w:p w14:paraId="7AFD7AB2" w14:textId="77777777" w:rsidR="005045F0" w:rsidRPr="00AA2FF8" w:rsidRDefault="005045F0" w:rsidP="005045F0">
      <w:pPr>
        <w:tabs>
          <w:tab w:val="left" w:pos="360"/>
        </w:tabs>
        <w:rPr>
          <w:bCs/>
          <w:sz w:val="20"/>
          <w:szCs w:val="20"/>
        </w:rPr>
      </w:pPr>
    </w:p>
    <w:p w14:paraId="6958FCEB" w14:textId="77777777" w:rsidR="005045F0" w:rsidRPr="00ED5321" w:rsidRDefault="005045F0" w:rsidP="005045F0">
      <w:p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9B1FD3">
        <w:rPr>
          <w:rFonts w:ascii="Palatino Linotype" w:hAnsi="Palatino Linotype"/>
          <w:b/>
          <w:bCs/>
          <w:sz w:val="20"/>
          <w:szCs w:val="20"/>
        </w:rPr>
        <w:t>Oct 2008 to Feb2009</w:t>
      </w:r>
    </w:p>
    <w:p w14:paraId="15EB9FC3" w14:textId="77777777" w:rsidR="005045F0" w:rsidRPr="00ED5321" w:rsidRDefault="005045F0" w:rsidP="005045F0">
      <w:p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ED5321">
        <w:rPr>
          <w:rFonts w:ascii="Palatino Linotype" w:hAnsi="Palatino Linotype"/>
          <w:b/>
          <w:bCs/>
          <w:sz w:val="20"/>
          <w:szCs w:val="20"/>
        </w:rPr>
        <w:t xml:space="preserve">NR Services (Calliper Teleservices </w:t>
      </w:r>
      <w:proofErr w:type="spellStart"/>
      <w:r w:rsidRPr="00ED5321">
        <w:rPr>
          <w:rFonts w:ascii="Palatino Linotype" w:hAnsi="Palatino Linotype"/>
          <w:b/>
          <w:bCs/>
          <w:sz w:val="20"/>
          <w:szCs w:val="20"/>
        </w:rPr>
        <w:t>Pvt.</w:t>
      </w:r>
      <w:proofErr w:type="spellEnd"/>
      <w:r w:rsidRPr="00ED5321">
        <w:rPr>
          <w:rFonts w:ascii="Palatino Linotype" w:hAnsi="Palatino Linotype"/>
          <w:b/>
          <w:bCs/>
          <w:sz w:val="20"/>
          <w:szCs w:val="20"/>
        </w:rPr>
        <w:t xml:space="preserve"> Ltd.)</w:t>
      </w:r>
    </w:p>
    <w:p w14:paraId="0B5CADE5" w14:textId="77777777" w:rsidR="005045F0" w:rsidRPr="00AA2FF8" w:rsidRDefault="005045F0" w:rsidP="005045F0">
      <w:pPr>
        <w:tabs>
          <w:tab w:val="left" w:pos="360"/>
        </w:tabs>
        <w:rPr>
          <w:b/>
          <w:bCs/>
          <w:sz w:val="20"/>
          <w:szCs w:val="20"/>
        </w:rPr>
      </w:pPr>
      <w:r w:rsidRPr="009B1FD3">
        <w:rPr>
          <w:rFonts w:ascii="Palatino Linotype" w:hAnsi="Palatino Linotype"/>
          <w:b/>
          <w:bCs/>
          <w:sz w:val="20"/>
          <w:szCs w:val="20"/>
        </w:rPr>
        <w:t>Sr. RF Opti</w:t>
      </w:r>
      <w:r w:rsidR="00723E8A" w:rsidRPr="009B1FD3">
        <w:rPr>
          <w:rFonts w:ascii="Palatino Linotype" w:hAnsi="Palatino Linotype"/>
          <w:b/>
          <w:bCs/>
          <w:sz w:val="20"/>
          <w:szCs w:val="20"/>
        </w:rPr>
        <w:t>mization</w:t>
      </w:r>
      <w:r w:rsidRPr="009B1FD3">
        <w:rPr>
          <w:rFonts w:ascii="Palatino Linotype" w:hAnsi="Palatino Linotype"/>
          <w:b/>
          <w:bCs/>
          <w:sz w:val="20"/>
          <w:szCs w:val="20"/>
        </w:rPr>
        <w:t xml:space="preserve"> Engineer</w:t>
      </w:r>
    </w:p>
    <w:p w14:paraId="7D87EA8D" w14:textId="77777777" w:rsidR="005045F0" w:rsidRPr="00AA2FF8" w:rsidRDefault="005045F0" w:rsidP="005045F0">
      <w:pPr>
        <w:tabs>
          <w:tab w:val="left" w:pos="360"/>
        </w:tabs>
        <w:rPr>
          <w:bCs/>
          <w:sz w:val="20"/>
          <w:szCs w:val="20"/>
        </w:rPr>
      </w:pPr>
      <w:r w:rsidRPr="00AA2FF8">
        <w:rPr>
          <w:bCs/>
          <w:sz w:val="20"/>
          <w:szCs w:val="20"/>
        </w:rPr>
        <w:tab/>
      </w:r>
    </w:p>
    <w:p w14:paraId="623E248C" w14:textId="77777777" w:rsidR="005045F0" w:rsidRPr="009E0588" w:rsidRDefault="005045F0" w:rsidP="005045F0">
      <w:pPr>
        <w:numPr>
          <w:ilvl w:val="0"/>
          <w:numId w:val="29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bCs/>
          <w:sz w:val="20"/>
          <w:szCs w:val="20"/>
        </w:rPr>
        <w:t>Client:</w:t>
      </w:r>
      <w:r w:rsidRPr="009E0588">
        <w:rPr>
          <w:rFonts w:ascii="Palatino Linotype" w:hAnsi="Palatino Linotype"/>
          <w:bCs/>
          <w:sz w:val="20"/>
          <w:szCs w:val="20"/>
        </w:rPr>
        <w:tab/>
      </w:r>
      <w:r w:rsidRPr="00467011">
        <w:rPr>
          <w:rFonts w:ascii="Palatino Linotype" w:hAnsi="Palatino Linotype"/>
          <w:b/>
          <w:bCs/>
          <w:sz w:val="20"/>
          <w:szCs w:val="20"/>
        </w:rPr>
        <w:t xml:space="preserve">NSN </w:t>
      </w:r>
      <w:smartTag w:uri="urn:schemas-microsoft-com:office:smarttags" w:element="country-region">
        <w:smartTag w:uri="urn:schemas-microsoft-com:office:smarttags" w:element="place">
          <w:r w:rsidR="00467011" w:rsidRPr="00467011">
            <w:rPr>
              <w:rFonts w:ascii="Palatino Linotype" w:hAnsi="Palatino Linotype"/>
              <w:b/>
              <w:bCs/>
              <w:sz w:val="20"/>
              <w:szCs w:val="20"/>
            </w:rPr>
            <w:t>Indonesia</w:t>
          </w:r>
        </w:smartTag>
      </w:smartTag>
    </w:p>
    <w:p w14:paraId="050CFC7C" w14:textId="77777777" w:rsidR="005045F0" w:rsidRPr="009E0588" w:rsidRDefault="005045F0" w:rsidP="005045F0">
      <w:pPr>
        <w:numPr>
          <w:ilvl w:val="0"/>
          <w:numId w:val="29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bCs/>
          <w:sz w:val="20"/>
          <w:szCs w:val="20"/>
        </w:rPr>
        <w:t>Project: Middle Java –</w:t>
      </w:r>
      <w:smartTag w:uri="urn:schemas-microsoft-com:office:smarttags" w:element="City">
        <w:r w:rsidRPr="009E0588">
          <w:rPr>
            <w:rFonts w:ascii="Palatino Linotype" w:hAnsi="Palatino Linotype"/>
            <w:bCs/>
            <w:sz w:val="20"/>
            <w:szCs w:val="20"/>
          </w:rPr>
          <w:t>Semarang</w:t>
        </w:r>
      </w:smartTag>
      <w:r w:rsidRPr="009E0588">
        <w:rPr>
          <w:rFonts w:ascii="Palatino Linotype" w:hAnsi="Palatino Linotype"/>
          <w:bCs/>
          <w:sz w:val="20"/>
          <w:szCs w:val="20"/>
        </w:rPr>
        <w:t xml:space="preserve"> (</w:t>
      </w:r>
      <w:smartTag w:uri="urn:schemas-microsoft-com:office:smarttags" w:element="place">
        <w:smartTag w:uri="urn:schemas-microsoft-com:office:smarttags" w:element="country-region">
          <w:r w:rsidRPr="009E0588">
            <w:rPr>
              <w:rFonts w:ascii="Palatino Linotype" w:hAnsi="Palatino Linotype"/>
              <w:bCs/>
              <w:sz w:val="20"/>
              <w:szCs w:val="20"/>
            </w:rPr>
            <w:t>Indonesia</w:t>
          </w:r>
        </w:smartTag>
      </w:smartTag>
      <w:r w:rsidRPr="009E0588">
        <w:rPr>
          <w:rFonts w:ascii="Palatino Linotype" w:hAnsi="Palatino Linotype"/>
          <w:bCs/>
          <w:sz w:val="20"/>
          <w:szCs w:val="20"/>
        </w:rPr>
        <w:t>)</w:t>
      </w:r>
    </w:p>
    <w:p w14:paraId="5E3ECA8E" w14:textId="77777777" w:rsidR="00855F32" w:rsidRPr="00194511" w:rsidRDefault="00855F32" w:rsidP="00855F32">
      <w:pPr>
        <w:numPr>
          <w:ilvl w:val="0"/>
          <w:numId w:val="29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723E8A">
        <w:rPr>
          <w:rFonts w:ascii="Palatino Linotype" w:hAnsi="Palatino Linotype"/>
          <w:b/>
          <w:bCs/>
          <w:sz w:val="20"/>
          <w:szCs w:val="20"/>
        </w:rPr>
        <w:t>Responsibilities</w:t>
      </w:r>
      <w:r w:rsidRPr="009E0588">
        <w:rPr>
          <w:rFonts w:ascii="Palatino Linotype" w:hAnsi="Palatino Linotype"/>
          <w:bCs/>
          <w:sz w:val="20"/>
          <w:szCs w:val="20"/>
        </w:rPr>
        <w:t xml:space="preserve"> are for PLO (Post launch Optimization)</w:t>
      </w:r>
      <w:r w:rsidR="003D1445">
        <w:rPr>
          <w:rFonts w:ascii="Palatino Linotype" w:hAnsi="Palatino Linotype"/>
          <w:bCs/>
          <w:sz w:val="20"/>
          <w:szCs w:val="20"/>
        </w:rPr>
        <w:t xml:space="preserve"> for 2G &amp; 3G</w:t>
      </w:r>
      <w:r w:rsidRPr="009E0588">
        <w:rPr>
          <w:rFonts w:ascii="Palatino Linotype" w:hAnsi="Palatino Linotype"/>
          <w:bCs/>
          <w:sz w:val="20"/>
          <w:szCs w:val="20"/>
        </w:rPr>
        <w:t xml:space="preserve"> for maintaining </w:t>
      </w:r>
      <w:r w:rsidRPr="00194511">
        <w:rPr>
          <w:rFonts w:ascii="Palatino Linotype" w:hAnsi="Palatino Linotype"/>
          <w:bCs/>
          <w:sz w:val="20"/>
          <w:szCs w:val="20"/>
        </w:rPr>
        <w:t xml:space="preserve">different threshold for different KPI as per customer requirements. </w:t>
      </w:r>
    </w:p>
    <w:p w14:paraId="29ED9B8E" w14:textId="77777777" w:rsidR="00C72159" w:rsidRPr="00194511" w:rsidRDefault="00C72159" w:rsidP="00C72159">
      <w:pPr>
        <w:numPr>
          <w:ilvl w:val="0"/>
          <w:numId w:val="29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194511">
        <w:rPr>
          <w:rFonts w:ascii="Palatino Linotype" w:hAnsi="Palatino Linotype"/>
          <w:bCs/>
          <w:sz w:val="20"/>
          <w:szCs w:val="20"/>
        </w:rPr>
        <w:t>Meeting of KPIs of 3 days and 5 days according to the PO.</w:t>
      </w:r>
    </w:p>
    <w:p w14:paraId="1B7554A1" w14:textId="77777777" w:rsidR="00C72159" w:rsidRPr="00194511" w:rsidRDefault="00C72159" w:rsidP="00C72159">
      <w:pPr>
        <w:numPr>
          <w:ilvl w:val="0"/>
          <w:numId w:val="29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194511">
        <w:rPr>
          <w:rFonts w:ascii="Palatino Linotype" w:hAnsi="Palatino Linotype"/>
          <w:bCs/>
          <w:sz w:val="20"/>
          <w:szCs w:val="20"/>
        </w:rPr>
        <w:t xml:space="preserve">Change in </w:t>
      </w:r>
      <w:r w:rsidRPr="00194511">
        <w:rPr>
          <w:rFonts w:ascii="Palatino Linotype" w:hAnsi="Palatino Linotype"/>
          <w:b/>
          <w:bCs/>
          <w:sz w:val="20"/>
          <w:szCs w:val="20"/>
        </w:rPr>
        <w:t>Parameters (BTS/HOC/POC)</w:t>
      </w:r>
      <w:r w:rsidRPr="00194511">
        <w:rPr>
          <w:rFonts w:ascii="Palatino Linotype" w:hAnsi="Palatino Linotype"/>
          <w:bCs/>
          <w:sz w:val="20"/>
          <w:szCs w:val="20"/>
        </w:rPr>
        <w:t xml:space="preserve"> to achieve the KPIs threshold.</w:t>
      </w:r>
    </w:p>
    <w:p w14:paraId="7F3C673F" w14:textId="77777777" w:rsidR="00C72159" w:rsidRPr="00194511" w:rsidRDefault="00C72159" w:rsidP="00C72159">
      <w:pPr>
        <w:numPr>
          <w:ilvl w:val="0"/>
          <w:numId w:val="29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194511">
        <w:rPr>
          <w:rFonts w:ascii="Palatino Linotype" w:hAnsi="Palatino Linotype"/>
          <w:bCs/>
          <w:sz w:val="20"/>
          <w:szCs w:val="20"/>
        </w:rPr>
        <w:t>Recommendation for change in ante</w:t>
      </w:r>
      <w:r w:rsidR="00E427C0" w:rsidRPr="00194511">
        <w:rPr>
          <w:rFonts w:ascii="Palatino Linotype" w:hAnsi="Palatino Linotype"/>
          <w:bCs/>
          <w:sz w:val="20"/>
          <w:szCs w:val="20"/>
        </w:rPr>
        <w:t>nna height/orientation and tilt for 2G &amp; 3G sites.</w:t>
      </w:r>
    </w:p>
    <w:p w14:paraId="4B51D605" w14:textId="77777777" w:rsidR="00C72159" w:rsidRPr="00194511" w:rsidRDefault="00C72159" w:rsidP="00C72159">
      <w:pPr>
        <w:numPr>
          <w:ilvl w:val="0"/>
          <w:numId w:val="29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194511">
        <w:rPr>
          <w:rFonts w:ascii="Palatino Linotype" w:hAnsi="Palatino Linotype"/>
          <w:bCs/>
          <w:sz w:val="20"/>
          <w:szCs w:val="20"/>
        </w:rPr>
        <w:t>Recommendation for change LAC of different sites.</w:t>
      </w:r>
    </w:p>
    <w:p w14:paraId="1D8C5AA8" w14:textId="77777777" w:rsidR="00C72159" w:rsidRPr="00194511" w:rsidRDefault="00C72159" w:rsidP="00C72159">
      <w:pPr>
        <w:numPr>
          <w:ilvl w:val="0"/>
          <w:numId w:val="29"/>
        </w:numPr>
        <w:jc w:val="both"/>
        <w:rPr>
          <w:rFonts w:ascii="Palatino Linotype" w:hAnsi="Palatino Linotype"/>
          <w:bCs/>
          <w:sz w:val="20"/>
          <w:szCs w:val="20"/>
        </w:rPr>
      </w:pPr>
      <w:r w:rsidRPr="00194511">
        <w:rPr>
          <w:rFonts w:ascii="Palatino Linotype" w:hAnsi="Palatino Linotype"/>
          <w:bCs/>
          <w:sz w:val="20"/>
          <w:szCs w:val="20"/>
        </w:rPr>
        <w:t>Verification/Audit of Parameter DUMP, Analysis of Network Doctor Reports.</w:t>
      </w:r>
    </w:p>
    <w:p w14:paraId="2C7E9488" w14:textId="77777777" w:rsidR="00C72159" w:rsidRPr="00194511" w:rsidRDefault="00C72159" w:rsidP="00C72159">
      <w:pPr>
        <w:numPr>
          <w:ilvl w:val="0"/>
          <w:numId w:val="29"/>
        </w:numPr>
        <w:jc w:val="both"/>
        <w:rPr>
          <w:rFonts w:ascii="Palatino Linotype" w:hAnsi="Palatino Linotype"/>
          <w:bCs/>
          <w:sz w:val="20"/>
          <w:szCs w:val="20"/>
        </w:rPr>
      </w:pPr>
      <w:r w:rsidRPr="00194511">
        <w:rPr>
          <w:rFonts w:ascii="Palatino Linotype" w:hAnsi="Palatino Linotype"/>
          <w:bCs/>
          <w:sz w:val="20"/>
          <w:szCs w:val="20"/>
        </w:rPr>
        <w:t xml:space="preserve">Verification of network  performance,   detection   of any  interference  present  due  to  low C/I or C/A and  to check the speech quality in the network through the drive test plots. </w:t>
      </w:r>
    </w:p>
    <w:p w14:paraId="0F14F369" w14:textId="77777777" w:rsidR="00A45ACC" w:rsidRPr="00194511" w:rsidRDefault="00A45ACC" w:rsidP="00C72159">
      <w:pPr>
        <w:numPr>
          <w:ilvl w:val="0"/>
          <w:numId w:val="29"/>
        </w:numPr>
        <w:jc w:val="both"/>
        <w:rPr>
          <w:rFonts w:ascii="Palatino Linotype" w:hAnsi="Palatino Linotype"/>
          <w:bCs/>
          <w:sz w:val="20"/>
          <w:szCs w:val="20"/>
        </w:rPr>
      </w:pPr>
      <w:r w:rsidRPr="00194511">
        <w:rPr>
          <w:rFonts w:ascii="Palatino Linotype" w:hAnsi="Palatino Linotype"/>
          <w:bCs/>
          <w:sz w:val="20"/>
          <w:szCs w:val="20"/>
        </w:rPr>
        <w:t>Coordination of Drive test team for 2G &amp; 3G cluster.</w:t>
      </w:r>
    </w:p>
    <w:p w14:paraId="31CAB9FE" w14:textId="77777777" w:rsidR="00A45ACC" w:rsidRPr="00194511" w:rsidRDefault="00194511" w:rsidP="00C72159">
      <w:pPr>
        <w:numPr>
          <w:ilvl w:val="0"/>
          <w:numId w:val="29"/>
        </w:numPr>
        <w:jc w:val="both"/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t>Analysis</w:t>
      </w:r>
      <w:r w:rsidR="00A45ACC" w:rsidRPr="00194511">
        <w:rPr>
          <w:rFonts w:ascii="Palatino Linotype" w:hAnsi="Palatino Linotype"/>
          <w:color w:val="000000"/>
          <w:sz w:val="20"/>
          <w:szCs w:val="20"/>
        </w:rPr>
        <w:t xml:space="preserve"> of IRAT HANDOVERS from 3G to 2G</w:t>
      </w:r>
      <w:r>
        <w:rPr>
          <w:rFonts w:ascii="Palatino Linotype" w:hAnsi="Palatino Linotype"/>
          <w:color w:val="000000"/>
          <w:sz w:val="20"/>
          <w:szCs w:val="20"/>
        </w:rPr>
        <w:t xml:space="preserve"> and action plan for improvement.</w:t>
      </w:r>
    </w:p>
    <w:p w14:paraId="494E1D9D" w14:textId="77777777" w:rsidR="00C93FE3" w:rsidRDefault="00C93FE3" w:rsidP="00C93FE3">
      <w:pPr>
        <w:numPr>
          <w:ilvl w:val="0"/>
          <w:numId w:val="29"/>
        </w:numPr>
        <w:rPr>
          <w:rFonts w:ascii="Palatino Linotype" w:hAnsi="Palatino Linotype"/>
          <w:color w:val="000000"/>
          <w:sz w:val="20"/>
          <w:szCs w:val="20"/>
        </w:rPr>
      </w:pPr>
      <w:r w:rsidRPr="00194511">
        <w:rPr>
          <w:rFonts w:ascii="Palatino Linotype" w:hAnsi="Palatino Linotype"/>
          <w:color w:val="000000"/>
          <w:sz w:val="20"/>
          <w:szCs w:val="20"/>
        </w:rPr>
        <w:lastRenderedPageBreak/>
        <w:t xml:space="preserve">Recommendation of </w:t>
      </w:r>
      <w:r w:rsidR="000E18D1" w:rsidRPr="00194511">
        <w:rPr>
          <w:rFonts w:ascii="Palatino Linotype" w:hAnsi="Palatino Linotype"/>
          <w:color w:val="000000"/>
          <w:sz w:val="20"/>
          <w:szCs w:val="20"/>
        </w:rPr>
        <w:t>Neighbour</w:t>
      </w:r>
      <w:r w:rsidRPr="00194511">
        <w:rPr>
          <w:rFonts w:ascii="Palatino Linotype" w:hAnsi="Palatino Linotype"/>
          <w:color w:val="000000"/>
          <w:sz w:val="20"/>
          <w:szCs w:val="20"/>
        </w:rPr>
        <w:t xml:space="preserve"> optimization and Physical Optimization to achieve desired Pilot Coverage, Coverage Probability, </w:t>
      </w:r>
      <w:proofErr w:type="spellStart"/>
      <w:r w:rsidRPr="00194511">
        <w:rPr>
          <w:rFonts w:ascii="Palatino Linotype" w:hAnsi="Palatino Linotype"/>
          <w:color w:val="000000"/>
          <w:sz w:val="20"/>
          <w:szCs w:val="20"/>
        </w:rPr>
        <w:t>Ec</w:t>
      </w:r>
      <w:proofErr w:type="spellEnd"/>
      <w:r w:rsidRPr="00194511">
        <w:rPr>
          <w:rFonts w:ascii="Palatino Linotype" w:hAnsi="Palatino Linotype"/>
          <w:color w:val="000000"/>
          <w:sz w:val="20"/>
          <w:szCs w:val="20"/>
        </w:rPr>
        <w:t>/No by varying pilot power, azimuth, tilt resources etc.</w:t>
      </w:r>
    </w:p>
    <w:p w14:paraId="54D2EFCB" w14:textId="77777777" w:rsidR="00194511" w:rsidRPr="00194511" w:rsidRDefault="00194511" w:rsidP="00C93FE3">
      <w:pPr>
        <w:numPr>
          <w:ilvl w:val="0"/>
          <w:numId w:val="29"/>
        </w:numPr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t>Coordination of Drive test team for weekly field test plan for VIP roads for 2G &amp; 3G and report submission to customer.</w:t>
      </w:r>
    </w:p>
    <w:p w14:paraId="3B461DD5" w14:textId="77777777" w:rsidR="00C72159" w:rsidRPr="00194511" w:rsidRDefault="00C72159" w:rsidP="00C72159">
      <w:pPr>
        <w:numPr>
          <w:ilvl w:val="0"/>
          <w:numId w:val="29"/>
        </w:numPr>
        <w:jc w:val="both"/>
        <w:rPr>
          <w:rFonts w:ascii="Palatino Linotype" w:hAnsi="Palatino Linotype"/>
          <w:bCs/>
          <w:sz w:val="20"/>
          <w:szCs w:val="20"/>
        </w:rPr>
      </w:pPr>
      <w:r w:rsidRPr="00194511">
        <w:rPr>
          <w:rFonts w:ascii="Palatino Linotype" w:hAnsi="Palatino Linotype"/>
          <w:bCs/>
          <w:sz w:val="20"/>
          <w:szCs w:val="20"/>
        </w:rPr>
        <w:t>Maintaining Network KPI’s (</w:t>
      </w:r>
      <w:r w:rsidRPr="00194511">
        <w:rPr>
          <w:rFonts w:ascii="Palatino Linotype" w:hAnsi="Palatino Linotype"/>
          <w:b/>
          <w:bCs/>
          <w:sz w:val="20"/>
          <w:szCs w:val="20"/>
        </w:rPr>
        <w:t xml:space="preserve">SD/TCH Assignment and completion, </w:t>
      </w:r>
      <w:r w:rsidR="00C93FE3" w:rsidRPr="00194511">
        <w:rPr>
          <w:rFonts w:ascii="Palatino Linotype" w:hAnsi="Palatino Linotype"/>
          <w:b/>
          <w:bCs/>
          <w:sz w:val="20"/>
          <w:szCs w:val="20"/>
        </w:rPr>
        <w:t>CSSR, CSR,</w:t>
      </w:r>
      <w:r w:rsidRPr="00194511">
        <w:rPr>
          <w:rFonts w:ascii="Palatino Linotype" w:hAnsi="Palatino Linotype"/>
          <w:b/>
          <w:bCs/>
          <w:sz w:val="20"/>
          <w:szCs w:val="20"/>
        </w:rPr>
        <w:t>DLQ, HOSR</w:t>
      </w:r>
      <w:r w:rsidR="00A45ACC" w:rsidRPr="00194511">
        <w:rPr>
          <w:rFonts w:ascii="Palatino Linotype" w:hAnsi="Palatino Linotype"/>
          <w:bCs/>
          <w:sz w:val="20"/>
          <w:szCs w:val="20"/>
        </w:rPr>
        <w:t>,</w:t>
      </w:r>
      <w:r w:rsidR="00A45ACC" w:rsidRPr="00194511">
        <w:rPr>
          <w:rFonts w:ascii="Palatino Linotype" w:hAnsi="Palatino Linotype"/>
          <w:b/>
          <w:bCs/>
          <w:sz w:val="20"/>
          <w:szCs w:val="20"/>
        </w:rPr>
        <w:t>RRC connection setup success rate, RRC rejection, RAB setup success rate, call drop and congestion</w:t>
      </w:r>
      <w:r w:rsidRPr="00194511">
        <w:rPr>
          <w:rFonts w:ascii="Palatino Linotype" w:hAnsi="Palatino Linotype"/>
          <w:bCs/>
          <w:sz w:val="20"/>
          <w:szCs w:val="20"/>
        </w:rPr>
        <w:t xml:space="preserve">) by </w:t>
      </w:r>
      <w:r w:rsidR="000E18D1" w:rsidRPr="00194511">
        <w:rPr>
          <w:rFonts w:ascii="Palatino Linotype" w:hAnsi="Palatino Linotype"/>
          <w:bCs/>
          <w:sz w:val="20"/>
          <w:szCs w:val="20"/>
        </w:rPr>
        <w:t>analysing</w:t>
      </w:r>
      <w:r w:rsidRPr="00194511">
        <w:rPr>
          <w:rFonts w:ascii="Palatino Linotype" w:hAnsi="Palatino Linotype"/>
          <w:bCs/>
          <w:sz w:val="20"/>
          <w:szCs w:val="20"/>
        </w:rPr>
        <w:t xml:space="preserve"> Daily Statistics &amp; KPI Reports.</w:t>
      </w:r>
    </w:p>
    <w:p w14:paraId="0BF33B1D" w14:textId="77777777" w:rsidR="00855F32" w:rsidRPr="00AA2FF8" w:rsidRDefault="00855F32" w:rsidP="008D1B7A">
      <w:pPr>
        <w:tabs>
          <w:tab w:val="left" w:pos="360"/>
        </w:tabs>
        <w:ind w:left="360"/>
        <w:rPr>
          <w:bCs/>
          <w:sz w:val="20"/>
          <w:szCs w:val="20"/>
        </w:rPr>
      </w:pPr>
    </w:p>
    <w:p w14:paraId="0D2F8CFF" w14:textId="77777777" w:rsidR="005045F0" w:rsidRPr="00ED5321" w:rsidRDefault="005045F0" w:rsidP="005045F0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 w:rsidRPr="00ED5321">
        <w:rPr>
          <w:rFonts w:ascii="Palatino Linotype" w:hAnsi="Palatino Linotype"/>
          <w:b/>
          <w:bCs/>
          <w:sz w:val="22"/>
          <w:szCs w:val="22"/>
        </w:rPr>
        <w:t>Nov 2007 to Sep 08</w:t>
      </w:r>
    </w:p>
    <w:p w14:paraId="7440D4B8" w14:textId="77777777" w:rsidR="005045F0" w:rsidRPr="00ED5321" w:rsidRDefault="005045F0" w:rsidP="005045F0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 w:rsidRPr="00ED5321">
        <w:rPr>
          <w:rFonts w:ascii="Palatino Linotype" w:hAnsi="Palatino Linotype"/>
          <w:b/>
          <w:bCs/>
          <w:sz w:val="22"/>
          <w:szCs w:val="22"/>
        </w:rPr>
        <w:t>Idea Telecommunication Ltd</w:t>
      </w:r>
    </w:p>
    <w:p w14:paraId="762D9EFC" w14:textId="77777777" w:rsidR="005045F0" w:rsidRPr="00ED5321" w:rsidRDefault="005045F0" w:rsidP="005045F0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 w:rsidRPr="00ED5321">
        <w:rPr>
          <w:rFonts w:ascii="Palatino Linotype" w:hAnsi="Palatino Linotype"/>
          <w:b/>
          <w:bCs/>
          <w:sz w:val="22"/>
          <w:szCs w:val="22"/>
        </w:rPr>
        <w:t>RF Engineer</w:t>
      </w:r>
      <w:r w:rsidR="00DB3BFF">
        <w:rPr>
          <w:rFonts w:ascii="Palatino Linotype" w:hAnsi="Palatino Linotype"/>
          <w:b/>
          <w:bCs/>
          <w:sz w:val="22"/>
          <w:szCs w:val="22"/>
        </w:rPr>
        <w:t xml:space="preserve"> </w:t>
      </w:r>
    </w:p>
    <w:p w14:paraId="4F392B66" w14:textId="77777777" w:rsidR="005045F0" w:rsidRPr="00AA2FF8" w:rsidRDefault="005045F0" w:rsidP="005045F0">
      <w:pPr>
        <w:tabs>
          <w:tab w:val="left" w:pos="360"/>
        </w:tabs>
        <w:rPr>
          <w:bCs/>
          <w:sz w:val="20"/>
          <w:szCs w:val="20"/>
        </w:rPr>
      </w:pPr>
    </w:p>
    <w:p w14:paraId="5F42B9A6" w14:textId="77777777" w:rsidR="005045F0" w:rsidRDefault="005045F0" w:rsidP="005045F0">
      <w:pPr>
        <w:numPr>
          <w:ilvl w:val="0"/>
          <w:numId w:val="28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bCs/>
          <w:sz w:val="20"/>
          <w:szCs w:val="20"/>
        </w:rPr>
        <w:t>Client: IDEA</w:t>
      </w:r>
    </w:p>
    <w:p w14:paraId="1DD90E17" w14:textId="77777777" w:rsidR="00467011" w:rsidRPr="00467011" w:rsidRDefault="00467011" w:rsidP="005045F0">
      <w:pPr>
        <w:numPr>
          <w:ilvl w:val="0"/>
          <w:numId w:val="28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467011">
        <w:rPr>
          <w:rFonts w:ascii="Palatino Linotype" w:hAnsi="Palatino Linotype"/>
          <w:b/>
          <w:bCs/>
          <w:sz w:val="20"/>
          <w:szCs w:val="20"/>
        </w:rPr>
        <w:t xml:space="preserve">Vendor : NSN </w:t>
      </w:r>
      <w:smartTag w:uri="urn:schemas-microsoft-com:office:smarttags" w:element="country-region">
        <w:smartTag w:uri="urn:schemas-microsoft-com:office:smarttags" w:element="place">
          <w:r w:rsidRPr="00467011">
            <w:rPr>
              <w:rFonts w:ascii="Palatino Linotype" w:hAnsi="Palatino Linotype"/>
              <w:b/>
              <w:bCs/>
              <w:sz w:val="20"/>
              <w:szCs w:val="20"/>
            </w:rPr>
            <w:t>India</w:t>
          </w:r>
        </w:smartTag>
      </w:smartTag>
    </w:p>
    <w:p w14:paraId="2AFE5AB4" w14:textId="77777777" w:rsidR="005045F0" w:rsidRPr="009E0588" w:rsidRDefault="005045F0" w:rsidP="005045F0">
      <w:pPr>
        <w:numPr>
          <w:ilvl w:val="0"/>
          <w:numId w:val="28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bCs/>
          <w:sz w:val="20"/>
          <w:szCs w:val="20"/>
        </w:rPr>
        <w:t>Project</w:t>
      </w:r>
      <w:r w:rsidRPr="009E0588">
        <w:rPr>
          <w:rFonts w:ascii="Palatino Linotype" w:hAnsi="Palatino Linotype"/>
          <w:bCs/>
          <w:sz w:val="20"/>
          <w:szCs w:val="20"/>
        </w:rPr>
        <w:tab/>
        <w:t>: U.P.EAST</w:t>
      </w:r>
    </w:p>
    <w:p w14:paraId="7AEA76C4" w14:textId="77777777" w:rsidR="00855F32" w:rsidRPr="009E0588" w:rsidRDefault="00855F32" w:rsidP="00855F32">
      <w:pPr>
        <w:numPr>
          <w:ilvl w:val="0"/>
          <w:numId w:val="28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b/>
          <w:bCs/>
          <w:sz w:val="20"/>
          <w:szCs w:val="20"/>
        </w:rPr>
        <w:t>Responsibilities</w:t>
      </w:r>
      <w:r w:rsidRPr="009E0588">
        <w:rPr>
          <w:rFonts w:ascii="Palatino Linotype" w:hAnsi="Palatino Linotype"/>
          <w:bCs/>
          <w:sz w:val="20"/>
          <w:szCs w:val="20"/>
        </w:rPr>
        <w:t xml:space="preserve"> are for maintaining the KPIs of a cluster.</w:t>
      </w:r>
    </w:p>
    <w:p w14:paraId="0FDB3312" w14:textId="77777777" w:rsidR="00855F32" w:rsidRPr="009E0588" w:rsidRDefault="00855F32" w:rsidP="00855F32">
      <w:pPr>
        <w:numPr>
          <w:ilvl w:val="0"/>
          <w:numId w:val="28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bCs/>
          <w:sz w:val="20"/>
          <w:szCs w:val="20"/>
        </w:rPr>
        <w:t xml:space="preserve"> Handled a team of junior engineers taking care of RF survey, customer complaints and drive test for the cluster optimization.</w:t>
      </w:r>
    </w:p>
    <w:p w14:paraId="6742E25F" w14:textId="77777777" w:rsidR="00D94CEC" w:rsidRPr="009E0588" w:rsidRDefault="00D94CEC" w:rsidP="00855F32">
      <w:pPr>
        <w:numPr>
          <w:ilvl w:val="0"/>
          <w:numId w:val="28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bCs/>
          <w:sz w:val="20"/>
          <w:szCs w:val="20"/>
        </w:rPr>
        <w:t xml:space="preserve">Monitoring the cluster during </w:t>
      </w:r>
      <w:r w:rsidRPr="004C4F43">
        <w:rPr>
          <w:rFonts w:ascii="Palatino Linotype" w:hAnsi="Palatino Linotype"/>
          <w:b/>
          <w:bCs/>
          <w:sz w:val="20"/>
          <w:szCs w:val="20"/>
        </w:rPr>
        <w:t>swapping of Siemens to Nokia</w:t>
      </w:r>
      <w:r w:rsidRPr="009E0588">
        <w:rPr>
          <w:rFonts w:ascii="Palatino Linotype" w:hAnsi="Palatino Linotype"/>
          <w:bCs/>
          <w:sz w:val="20"/>
          <w:szCs w:val="20"/>
        </w:rPr>
        <w:t>.</w:t>
      </w:r>
    </w:p>
    <w:p w14:paraId="0BF3567E" w14:textId="77777777" w:rsidR="00855F32" w:rsidRPr="009E0588" w:rsidRDefault="00D94CEC" w:rsidP="00855F32">
      <w:pPr>
        <w:numPr>
          <w:ilvl w:val="0"/>
          <w:numId w:val="28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sz w:val="20"/>
          <w:szCs w:val="20"/>
        </w:rPr>
        <w:t xml:space="preserve">Optimization  of the site basing on the </w:t>
      </w:r>
      <w:r w:rsidRPr="009E0588">
        <w:rPr>
          <w:rFonts w:ascii="Palatino Linotype" w:hAnsi="Palatino Linotype"/>
          <w:b/>
          <w:sz w:val="20"/>
          <w:szCs w:val="20"/>
        </w:rPr>
        <w:t xml:space="preserve">NPAR </w:t>
      </w:r>
      <w:r w:rsidRPr="009E0588">
        <w:rPr>
          <w:rFonts w:ascii="Palatino Linotype" w:hAnsi="Palatino Linotype"/>
          <w:sz w:val="20"/>
          <w:szCs w:val="20"/>
        </w:rPr>
        <w:t xml:space="preserve">(Network Performance and Analysis Report) in order to minimize the </w:t>
      </w:r>
      <w:r w:rsidRPr="009E0588">
        <w:rPr>
          <w:rFonts w:ascii="Palatino Linotype" w:hAnsi="Palatino Linotype"/>
          <w:b/>
          <w:sz w:val="20"/>
          <w:szCs w:val="20"/>
        </w:rPr>
        <w:t>CDR, HOFR</w:t>
      </w:r>
      <w:r w:rsidRPr="009E0588">
        <w:rPr>
          <w:rFonts w:ascii="Palatino Linotype" w:hAnsi="Palatino Linotype"/>
          <w:sz w:val="20"/>
          <w:szCs w:val="20"/>
        </w:rPr>
        <w:t xml:space="preserve"> and to maximize the </w:t>
      </w:r>
      <w:r w:rsidRPr="009E0588">
        <w:rPr>
          <w:rFonts w:ascii="Palatino Linotype" w:hAnsi="Palatino Linotype"/>
          <w:b/>
          <w:sz w:val="20"/>
          <w:szCs w:val="20"/>
        </w:rPr>
        <w:t>CSR, HOSR</w:t>
      </w:r>
      <w:r w:rsidRPr="009E0588">
        <w:rPr>
          <w:rFonts w:ascii="Palatino Linotype" w:hAnsi="Palatino Linotype"/>
          <w:sz w:val="20"/>
          <w:szCs w:val="20"/>
        </w:rPr>
        <w:t xml:space="preserve"> of the radio network.</w:t>
      </w:r>
      <w:r w:rsidRPr="009E0588">
        <w:rPr>
          <w:rFonts w:ascii="Palatino Linotype" w:hAnsi="Palatino Linotype"/>
          <w:bCs/>
          <w:sz w:val="20"/>
          <w:szCs w:val="20"/>
        </w:rPr>
        <w:t xml:space="preserve"> </w:t>
      </w:r>
    </w:p>
    <w:p w14:paraId="1149DC8B" w14:textId="77777777" w:rsidR="00D94CEC" w:rsidRPr="009E0588" w:rsidRDefault="00D94CEC" w:rsidP="00D94CEC">
      <w:pPr>
        <w:numPr>
          <w:ilvl w:val="0"/>
          <w:numId w:val="28"/>
        </w:numPr>
        <w:rPr>
          <w:rFonts w:ascii="Palatino Linotype" w:hAnsi="Palatino Linotype"/>
          <w:sz w:val="20"/>
          <w:szCs w:val="20"/>
        </w:rPr>
      </w:pPr>
      <w:r w:rsidRPr="009E0588">
        <w:rPr>
          <w:rFonts w:ascii="Palatino Linotype" w:hAnsi="Palatino Linotype"/>
          <w:sz w:val="20"/>
          <w:szCs w:val="20"/>
        </w:rPr>
        <w:t xml:space="preserve">Affecting the </w:t>
      </w:r>
      <w:r w:rsidRPr="009E0588">
        <w:rPr>
          <w:rFonts w:ascii="Palatino Linotype" w:hAnsi="Palatino Linotype"/>
          <w:b/>
          <w:sz w:val="20"/>
          <w:szCs w:val="20"/>
        </w:rPr>
        <w:t>physical changes</w:t>
      </w:r>
      <w:r w:rsidRPr="009E0588">
        <w:rPr>
          <w:rFonts w:ascii="Palatino Linotype" w:hAnsi="Palatino Linotype"/>
          <w:sz w:val="20"/>
          <w:szCs w:val="20"/>
        </w:rPr>
        <w:t xml:space="preserve"> at the sites (Tilting, Reorientation etc.) if required in order to distribute the traffic equally among the cells of the clusters. </w:t>
      </w:r>
    </w:p>
    <w:p w14:paraId="599E7FE2" w14:textId="77777777" w:rsidR="00F879EA" w:rsidRPr="009E0588" w:rsidRDefault="00F879EA" w:rsidP="00F879EA">
      <w:pPr>
        <w:numPr>
          <w:ilvl w:val="0"/>
          <w:numId w:val="28"/>
        </w:numPr>
        <w:rPr>
          <w:rFonts w:ascii="Palatino Linotype" w:hAnsi="Palatino Linotype"/>
          <w:sz w:val="20"/>
          <w:szCs w:val="20"/>
        </w:rPr>
      </w:pPr>
      <w:r w:rsidRPr="009E0588">
        <w:rPr>
          <w:rFonts w:ascii="Palatino Linotype" w:hAnsi="Palatino Linotype"/>
          <w:sz w:val="20"/>
          <w:szCs w:val="20"/>
        </w:rPr>
        <w:t>Study of analysis of drive test report and solve the Problems.</w:t>
      </w:r>
    </w:p>
    <w:p w14:paraId="309CF491" w14:textId="77777777" w:rsidR="00D95E3E" w:rsidRPr="009E0588" w:rsidRDefault="00D95E3E" w:rsidP="00855F32">
      <w:pPr>
        <w:numPr>
          <w:ilvl w:val="0"/>
          <w:numId w:val="28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9E0588">
        <w:rPr>
          <w:rFonts w:ascii="Palatino Linotype" w:hAnsi="Palatino Linotype"/>
          <w:bCs/>
          <w:sz w:val="20"/>
          <w:szCs w:val="20"/>
        </w:rPr>
        <w:t>To handle all the cluster related issue from Sales/market</w:t>
      </w:r>
      <w:r w:rsidR="00147B75" w:rsidRPr="009E0588">
        <w:rPr>
          <w:rFonts w:ascii="Palatino Linotype" w:hAnsi="Palatino Linotype"/>
          <w:bCs/>
          <w:sz w:val="20"/>
          <w:szCs w:val="20"/>
        </w:rPr>
        <w:t>ing person, customer complaints and various team</w:t>
      </w:r>
    </w:p>
    <w:p w14:paraId="105F34FF" w14:textId="77777777" w:rsidR="00147B75" w:rsidRPr="009E0588" w:rsidRDefault="00147B75" w:rsidP="00147B75">
      <w:pPr>
        <w:numPr>
          <w:ilvl w:val="0"/>
          <w:numId w:val="35"/>
        </w:numPr>
        <w:tabs>
          <w:tab w:val="clear" w:pos="1440"/>
          <w:tab w:val="num" w:pos="2340"/>
        </w:tabs>
        <w:ind w:firstLine="540"/>
        <w:rPr>
          <w:rStyle w:val="Book"/>
          <w:rFonts w:ascii="Palatino Linotype" w:hAnsi="Palatino Linotype"/>
          <w:szCs w:val="20"/>
        </w:rPr>
      </w:pPr>
      <w:r w:rsidRPr="009E0588">
        <w:rPr>
          <w:rStyle w:val="Book"/>
          <w:rFonts w:ascii="Palatino Linotype" w:hAnsi="Palatino Linotype"/>
          <w:szCs w:val="20"/>
        </w:rPr>
        <w:t>Coordination of various Technical teams, providing assistance.</w:t>
      </w:r>
    </w:p>
    <w:p w14:paraId="2F80D7B4" w14:textId="77777777" w:rsidR="00147B75" w:rsidRPr="009E0588" w:rsidRDefault="00147B75" w:rsidP="00147B75">
      <w:pPr>
        <w:numPr>
          <w:ilvl w:val="0"/>
          <w:numId w:val="35"/>
        </w:numPr>
        <w:tabs>
          <w:tab w:val="clear" w:pos="1440"/>
          <w:tab w:val="num" w:pos="2340"/>
        </w:tabs>
        <w:ind w:firstLine="540"/>
        <w:rPr>
          <w:rStyle w:val="Book"/>
          <w:rFonts w:ascii="Palatino Linotype" w:hAnsi="Palatino Linotype"/>
          <w:szCs w:val="20"/>
        </w:rPr>
      </w:pPr>
      <w:r w:rsidRPr="009E0588">
        <w:rPr>
          <w:rStyle w:val="Book"/>
          <w:rFonts w:ascii="Palatino Linotype" w:hAnsi="Palatino Linotype"/>
          <w:szCs w:val="20"/>
        </w:rPr>
        <w:t xml:space="preserve">Route Planning/Guidance to DT &amp; RF Survey Engineers                    </w:t>
      </w:r>
    </w:p>
    <w:p w14:paraId="7CDFEFA6" w14:textId="77777777" w:rsidR="00147B75" w:rsidRPr="009E0588" w:rsidRDefault="00147B75" w:rsidP="00147B75">
      <w:pPr>
        <w:numPr>
          <w:ilvl w:val="0"/>
          <w:numId w:val="35"/>
        </w:numPr>
        <w:tabs>
          <w:tab w:val="clear" w:pos="1440"/>
          <w:tab w:val="num" w:pos="2340"/>
        </w:tabs>
        <w:ind w:firstLine="540"/>
        <w:rPr>
          <w:rStyle w:val="Book"/>
          <w:rFonts w:ascii="Palatino Linotype" w:hAnsi="Palatino Linotype"/>
          <w:szCs w:val="20"/>
        </w:rPr>
      </w:pPr>
      <w:r w:rsidRPr="009E0588">
        <w:rPr>
          <w:rStyle w:val="Book"/>
          <w:rFonts w:ascii="Palatino Linotype" w:hAnsi="Palatino Linotype"/>
          <w:szCs w:val="20"/>
        </w:rPr>
        <w:t>RF Validation of candidates for BTS &amp; Repeater Sites.</w:t>
      </w:r>
    </w:p>
    <w:p w14:paraId="35F9BCA6" w14:textId="77777777" w:rsidR="00147B75" w:rsidRPr="009E0588" w:rsidRDefault="00147B75" w:rsidP="00147B75">
      <w:pPr>
        <w:numPr>
          <w:ilvl w:val="0"/>
          <w:numId w:val="28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9E0588">
        <w:rPr>
          <w:rStyle w:val="Book"/>
          <w:rFonts w:ascii="Palatino Linotype" w:hAnsi="Palatino Linotype"/>
          <w:szCs w:val="20"/>
        </w:rPr>
        <w:t>Responsible for Database Management &amp; Presentations.</w:t>
      </w:r>
    </w:p>
    <w:p w14:paraId="48C70432" w14:textId="77777777" w:rsidR="00147B75" w:rsidRPr="00AA2FF8" w:rsidRDefault="00147B75" w:rsidP="00147B75">
      <w:pPr>
        <w:tabs>
          <w:tab w:val="left" w:pos="360"/>
        </w:tabs>
        <w:rPr>
          <w:bCs/>
          <w:sz w:val="20"/>
          <w:szCs w:val="20"/>
        </w:rPr>
      </w:pPr>
    </w:p>
    <w:p w14:paraId="15F8CE7B" w14:textId="77777777" w:rsidR="005045F0" w:rsidRPr="00ED5321" w:rsidRDefault="00E01750" w:rsidP="005045F0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>
        <w:rPr>
          <w:rFonts w:ascii="Palatino Linotype" w:hAnsi="Palatino Linotype"/>
          <w:b/>
          <w:bCs/>
          <w:sz w:val="22"/>
          <w:szCs w:val="22"/>
        </w:rPr>
        <w:t>July</w:t>
      </w:r>
      <w:r w:rsidR="005045F0" w:rsidRPr="00ED5321">
        <w:rPr>
          <w:rFonts w:ascii="Palatino Linotype" w:hAnsi="Palatino Linotype"/>
          <w:b/>
          <w:bCs/>
          <w:sz w:val="22"/>
          <w:szCs w:val="22"/>
        </w:rPr>
        <w:t xml:space="preserve"> 2007 to Nov 2007</w:t>
      </w:r>
    </w:p>
    <w:p w14:paraId="0515EFC5" w14:textId="77777777" w:rsidR="005045F0" w:rsidRPr="00ED5321" w:rsidRDefault="005045F0" w:rsidP="005045F0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proofErr w:type="spellStart"/>
      <w:r w:rsidRPr="00ED5321">
        <w:rPr>
          <w:rFonts w:ascii="Palatino Linotype" w:hAnsi="Palatino Linotype"/>
          <w:b/>
          <w:bCs/>
          <w:sz w:val="22"/>
          <w:szCs w:val="22"/>
        </w:rPr>
        <w:t>Aircom</w:t>
      </w:r>
      <w:proofErr w:type="spellEnd"/>
      <w:r w:rsidRPr="00ED5321">
        <w:rPr>
          <w:rFonts w:ascii="Palatino Linotype" w:hAnsi="Palatino Linotype"/>
          <w:b/>
          <w:bCs/>
          <w:sz w:val="22"/>
          <w:szCs w:val="22"/>
        </w:rPr>
        <w:t xml:space="preserve"> International (</w:t>
      </w:r>
      <w:smartTag w:uri="urn:schemas-microsoft-com:office:smarttags" w:element="place">
        <w:smartTag w:uri="urn:schemas-microsoft-com:office:smarttags" w:element="country-region">
          <w:r w:rsidRPr="00ED5321">
            <w:rPr>
              <w:rFonts w:ascii="Palatino Linotype" w:hAnsi="Palatino Linotype"/>
              <w:b/>
              <w:bCs/>
              <w:sz w:val="22"/>
              <w:szCs w:val="22"/>
            </w:rPr>
            <w:t>India</w:t>
          </w:r>
        </w:smartTag>
      </w:smartTag>
      <w:r w:rsidRPr="00ED5321">
        <w:rPr>
          <w:rFonts w:ascii="Palatino Linotype" w:hAnsi="Palatino Linotype"/>
          <w:b/>
          <w:bCs/>
          <w:sz w:val="22"/>
          <w:szCs w:val="22"/>
        </w:rPr>
        <w:t xml:space="preserve">) </w:t>
      </w:r>
      <w:proofErr w:type="spellStart"/>
      <w:r w:rsidRPr="00ED5321">
        <w:rPr>
          <w:rFonts w:ascii="Palatino Linotype" w:hAnsi="Palatino Linotype"/>
          <w:b/>
          <w:bCs/>
          <w:sz w:val="22"/>
          <w:szCs w:val="22"/>
        </w:rPr>
        <w:t>Pvt.</w:t>
      </w:r>
      <w:proofErr w:type="spellEnd"/>
      <w:r w:rsidRPr="00ED5321">
        <w:rPr>
          <w:rFonts w:ascii="Palatino Linotype" w:hAnsi="Palatino Linotype"/>
          <w:b/>
          <w:bCs/>
          <w:sz w:val="22"/>
          <w:szCs w:val="22"/>
        </w:rPr>
        <w:t xml:space="preserve"> Ltd.</w:t>
      </w:r>
    </w:p>
    <w:p w14:paraId="359C1D0D" w14:textId="77777777" w:rsidR="005045F0" w:rsidRPr="00ED5321" w:rsidRDefault="005045F0" w:rsidP="005045F0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 w:rsidRPr="00ED5321">
        <w:rPr>
          <w:rFonts w:ascii="Palatino Linotype" w:hAnsi="Palatino Linotype"/>
          <w:b/>
          <w:bCs/>
          <w:sz w:val="22"/>
          <w:szCs w:val="22"/>
        </w:rPr>
        <w:t>RF Engineer</w:t>
      </w:r>
      <w:r w:rsidR="00DB3BFF">
        <w:rPr>
          <w:rFonts w:ascii="Palatino Linotype" w:hAnsi="Palatino Linotype"/>
          <w:b/>
          <w:bCs/>
          <w:sz w:val="22"/>
          <w:szCs w:val="22"/>
        </w:rPr>
        <w:t xml:space="preserve"> </w:t>
      </w:r>
    </w:p>
    <w:p w14:paraId="41135650" w14:textId="77777777" w:rsidR="005045F0" w:rsidRPr="00723E8A" w:rsidRDefault="005045F0" w:rsidP="005045F0">
      <w:p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AA2FF8">
        <w:rPr>
          <w:bCs/>
          <w:sz w:val="20"/>
          <w:szCs w:val="20"/>
        </w:rPr>
        <w:tab/>
      </w:r>
      <w:r w:rsidR="009E0588" w:rsidRPr="00723E8A">
        <w:rPr>
          <w:bCs/>
          <w:sz w:val="20"/>
          <w:szCs w:val="20"/>
        </w:rPr>
        <w:t>C</w:t>
      </w:r>
      <w:r w:rsidRPr="00723E8A">
        <w:rPr>
          <w:rFonts w:ascii="Palatino Linotype" w:hAnsi="Palatino Linotype"/>
          <w:bCs/>
          <w:sz w:val="20"/>
          <w:szCs w:val="20"/>
        </w:rPr>
        <w:t xml:space="preserve">lient: </w:t>
      </w:r>
      <w:r w:rsidR="00281CDE" w:rsidRPr="00723E8A">
        <w:rPr>
          <w:rFonts w:ascii="Palatino Linotype" w:hAnsi="Palatino Linotype"/>
          <w:bCs/>
          <w:sz w:val="20"/>
          <w:szCs w:val="20"/>
        </w:rPr>
        <w:t>Hutch, IDEA</w:t>
      </w:r>
    </w:p>
    <w:p w14:paraId="1DE305B2" w14:textId="77777777" w:rsidR="001C5B70" w:rsidRDefault="005045F0" w:rsidP="001C5B70">
      <w:pPr>
        <w:numPr>
          <w:ilvl w:val="0"/>
          <w:numId w:val="27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467011">
        <w:rPr>
          <w:rFonts w:ascii="Palatino Linotype" w:hAnsi="Palatino Linotype"/>
          <w:b/>
          <w:bCs/>
          <w:sz w:val="20"/>
          <w:szCs w:val="20"/>
        </w:rPr>
        <w:t>Project:</w:t>
      </w:r>
      <w:r w:rsidRPr="00723E8A">
        <w:rPr>
          <w:rFonts w:ascii="Palatino Linotype" w:hAnsi="Palatino Linotype"/>
          <w:bCs/>
          <w:sz w:val="20"/>
          <w:szCs w:val="20"/>
        </w:rPr>
        <w:t xml:space="preserve"> </w:t>
      </w:r>
      <w:r w:rsidR="00281CDE" w:rsidRPr="00723E8A">
        <w:rPr>
          <w:rFonts w:ascii="Palatino Linotype" w:hAnsi="Palatino Linotype"/>
          <w:bCs/>
          <w:sz w:val="20"/>
          <w:szCs w:val="20"/>
        </w:rPr>
        <w:t>NCR,</w:t>
      </w:r>
      <w:r w:rsidRPr="00723E8A">
        <w:rPr>
          <w:rFonts w:ascii="Palatino Linotype" w:hAnsi="Palatino Linotype"/>
          <w:bCs/>
          <w:sz w:val="20"/>
          <w:szCs w:val="20"/>
        </w:rPr>
        <w:t>U.P.EAST</w:t>
      </w:r>
    </w:p>
    <w:p w14:paraId="295E2DD8" w14:textId="77777777" w:rsidR="00467011" w:rsidRPr="00467011" w:rsidRDefault="00467011" w:rsidP="001C5B70">
      <w:pPr>
        <w:numPr>
          <w:ilvl w:val="0"/>
          <w:numId w:val="27"/>
        </w:numPr>
        <w:tabs>
          <w:tab w:val="left" w:pos="360"/>
        </w:tabs>
        <w:rPr>
          <w:rFonts w:ascii="Palatino Linotype" w:hAnsi="Palatino Linotype"/>
          <w:b/>
          <w:bCs/>
          <w:sz w:val="20"/>
          <w:szCs w:val="20"/>
        </w:rPr>
      </w:pPr>
      <w:r w:rsidRPr="00467011">
        <w:rPr>
          <w:rFonts w:ascii="Palatino Linotype" w:hAnsi="Palatino Linotype"/>
          <w:b/>
          <w:bCs/>
          <w:sz w:val="20"/>
          <w:szCs w:val="20"/>
        </w:rPr>
        <w:t xml:space="preserve">Client : NSN </w:t>
      </w:r>
      <w:smartTag w:uri="urn:schemas-microsoft-com:office:smarttags" w:element="country-region">
        <w:smartTag w:uri="urn:schemas-microsoft-com:office:smarttags" w:element="place">
          <w:r w:rsidRPr="00467011">
            <w:rPr>
              <w:rFonts w:ascii="Palatino Linotype" w:hAnsi="Palatino Linotype"/>
              <w:b/>
              <w:bCs/>
              <w:sz w:val="20"/>
              <w:szCs w:val="20"/>
            </w:rPr>
            <w:t>India</w:t>
          </w:r>
        </w:smartTag>
      </w:smartTag>
    </w:p>
    <w:p w14:paraId="1D118971" w14:textId="77777777" w:rsidR="00C03AC0" w:rsidRPr="00723E8A" w:rsidRDefault="00C94EA7" w:rsidP="00DE331A">
      <w:pPr>
        <w:pStyle w:val="BodyTextIndent2"/>
        <w:numPr>
          <w:ilvl w:val="0"/>
          <w:numId w:val="27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723E8A">
        <w:rPr>
          <w:rFonts w:ascii="Palatino Linotype" w:hAnsi="Palatino Linotype"/>
          <w:b/>
          <w:bCs/>
          <w:sz w:val="20"/>
          <w:szCs w:val="20"/>
        </w:rPr>
        <w:t>Responsibilities</w:t>
      </w:r>
      <w:r w:rsidRPr="00723E8A">
        <w:rPr>
          <w:rFonts w:ascii="Palatino Linotype" w:hAnsi="Palatino Linotype"/>
          <w:bCs/>
          <w:sz w:val="20"/>
          <w:szCs w:val="20"/>
        </w:rPr>
        <w:t>: Bench</w:t>
      </w:r>
      <w:r w:rsidR="004B3D56" w:rsidRPr="00723E8A">
        <w:rPr>
          <w:rFonts w:ascii="Palatino Linotype" w:hAnsi="Palatino Linotype"/>
          <w:bCs/>
          <w:sz w:val="20"/>
          <w:szCs w:val="20"/>
        </w:rPr>
        <w:t xml:space="preserve"> mark drive </w:t>
      </w:r>
      <w:r w:rsidR="00740ACE" w:rsidRPr="00723E8A">
        <w:rPr>
          <w:rFonts w:ascii="Palatino Linotype" w:hAnsi="Palatino Linotype"/>
          <w:bCs/>
          <w:sz w:val="20"/>
          <w:szCs w:val="20"/>
        </w:rPr>
        <w:t>(comparison drive test of id</w:t>
      </w:r>
      <w:r w:rsidR="00281CDE" w:rsidRPr="00723E8A">
        <w:rPr>
          <w:rFonts w:ascii="Palatino Linotype" w:hAnsi="Palatino Linotype"/>
          <w:bCs/>
          <w:sz w:val="20"/>
          <w:szCs w:val="20"/>
        </w:rPr>
        <w:t>ea with Airtel, Vodafone and BSNL</w:t>
      </w:r>
      <w:r w:rsidR="00C03AC0" w:rsidRPr="00723E8A">
        <w:rPr>
          <w:rFonts w:ascii="Palatino Linotype" w:hAnsi="Palatino Linotype"/>
          <w:bCs/>
          <w:sz w:val="20"/>
          <w:szCs w:val="20"/>
        </w:rPr>
        <w:t>) for 5 showcase town and 10 non showcase town.</w:t>
      </w:r>
    </w:p>
    <w:p w14:paraId="44D282F3" w14:textId="77777777" w:rsidR="004B3D56" w:rsidRPr="00723E8A" w:rsidRDefault="007B4A1F" w:rsidP="00DE331A">
      <w:pPr>
        <w:pStyle w:val="BodyTextIndent2"/>
        <w:numPr>
          <w:ilvl w:val="0"/>
          <w:numId w:val="27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723E8A">
        <w:rPr>
          <w:rFonts w:ascii="Palatino Linotype" w:hAnsi="Palatino Linotype"/>
          <w:bCs/>
          <w:sz w:val="20"/>
          <w:szCs w:val="20"/>
        </w:rPr>
        <w:t>Report preparation for bench marking results.</w:t>
      </w:r>
    </w:p>
    <w:p w14:paraId="5AF68861" w14:textId="77777777" w:rsidR="00DE331A" w:rsidRPr="00723E8A" w:rsidRDefault="00DE331A" w:rsidP="00DE331A">
      <w:pPr>
        <w:pStyle w:val="BodyTextIndent2"/>
        <w:numPr>
          <w:ilvl w:val="0"/>
          <w:numId w:val="27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723E8A">
        <w:rPr>
          <w:rFonts w:ascii="Palatino Linotype" w:hAnsi="Palatino Linotype" w:cs="Arial"/>
          <w:sz w:val="20"/>
          <w:szCs w:val="20"/>
        </w:rPr>
        <w:t xml:space="preserve"> </w:t>
      </w:r>
      <w:r w:rsidRPr="00723E8A">
        <w:rPr>
          <w:rFonts w:ascii="Palatino Linotype" w:hAnsi="Palatino Linotype"/>
          <w:sz w:val="20"/>
          <w:szCs w:val="20"/>
        </w:rPr>
        <w:t>Coverage planning of a rapidly growing network for expansions and new sites based  on Drive Test analysis and customer complaints</w:t>
      </w:r>
    </w:p>
    <w:p w14:paraId="6E8A6372" w14:textId="77777777" w:rsidR="008D1B7A" w:rsidRPr="00723E8A" w:rsidRDefault="008D1B7A" w:rsidP="008D1B7A">
      <w:pPr>
        <w:numPr>
          <w:ilvl w:val="0"/>
          <w:numId w:val="27"/>
        </w:numPr>
        <w:rPr>
          <w:rFonts w:ascii="Palatino Linotype" w:hAnsi="Palatino Linotype"/>
          <w:sz w:val="20"/>
          <w:szCs w:val="20"/>
        </w:rPr>
      </w:pPr>
      <w:r w:rsidRPr="00723E8A">
        <w:rPr>
          <w:rFonts w:ascii="Palatino Linotype" w:hAnsi="Palatino Linotype"/>
          <w:sz w:val="20"/>
          <w:szCs w:val="20"/>
        </w:rPr>
        <w:t>Analysis of Drive Test files for taking care of Internal Interference in the Network, which involves analysis of Rx quality, Rx Level etc, Re-planning of RF parameters in problematic areas accordingly.</w:t>
      </w:r>
    </w:p>
    <w:p w14:paraId="4E160DF7" w14:textId="77777777" w:rsidR="008D1B7A" w:rsidRPr="00723E8A" w:rsidRDefault="008D1B7A" w:rsidP="008D1B7A">
      <w:pPr>
        <w:numPr>
          <w:ilvl w:val="0"/>
          <w:numId w:val="27"/>
        </w:numPr>
        <w:rPr>
          <w:rFonts w:ascii="Palatino Linotype" w:hAnsi="Palatino Linotype"/>
          <w:sz w:val="20"/>
          <w:szCs w:val="20"/>
        </w:rPr>
      </w:pPr>
      <w:r w:rsidRPr="00723E8A">
        <w:rPr>
          <w:rFonts w:ascii="Palatino Linotype" w:hAnsi="Palatino Linotype"/>
          <w:sz w:val="20"/>
          <w:szCs w:val="20"/>
        </w:rPr>
        <w:t>Network-Optimization by drive tests, antenna tilts, antenna orientation changes.</w:t>
      </w:r>
    </w:p>
    <w:p w14:paraId="3F2298D1" w14:textId="77777777" w:rsidR="009E0588" w:rsidRPr="00ED5321" w:rsidRDefault="009E0588" w:rsidP="009E0588">
      <w:pPr>
        <w:tabs>
          <w:tab w:val="left" w:pos="1710"/>
        </w:tabs>
        <w:ind w:left="360"/>
        <w:rPr>
          <w:rFonts w:ascii="Palatino Linotype" w:hAnsi="Palatino Linotype"/>
          <w:sz w:val="22"/>
          <w:szCs w:val="22"/>
        </w:rPr>
      </w:pPr>
    </w:p>
    <w:p w14:paraId="2D4D6CD5" w14:textId="77777777" w:rsidR="005045F0" w:rsidRPr="00ED5321" w:rsidRDefault="00B01BDA" w:rsidP="005045F0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>
        <w:rPr>
          <w:rFonts w:ascii="Palatino Linotype" w:hAnsi="Palatino Linotype"/>
          <w:b/>
          <w:bCs/>
          <w:sz w:val="22"/>
          <w:szCs w:val="22"/>
        </w:rPr>
        <w:t>July</w:t>
      </w:r>
      <w:r w:rsidR="001C2C6F">
        <w:rPr>
          <w:rFonts w:ascii="Palatino Linotype" w:hAnsi="Palatino Linotype"/>
          <w:b/>
          <w:bCs/>
          <w:sz w:val="22"/>
          <w:szCs w:val="22"/>
        </w:rPr>
        <w:t xml:space="preserve"> 2004</w:t>
      </w:r>
      <w:r w:rsidR="005045F0" w:rsidRPr="00ED5321">
        <w:rPr>
          <w:rFonts w:ascii="Palatino Linotype" w:hAnsi="Palatino Linotype"/>
          <w:b/>
          <w:bCs/>
          <w:sz w:val="22"/>
          <w:szCs w:val="22"/>
        </w:rPr>
        <w:t xml:space="preserve"> to June 2007</w:t>
      </w:r>
    </w:p>
    <w:p w14:paraId="0E54F83B" w14:textId="77777777" w:rsidR="00281CDE" w:rsidRDefault="005045F0" w:rsidP="005045F0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 w:rsidRPr="00ED5321">
        <w:rPr>
          <w:rFonts w:ascii="Palatino Linotype" w:hAnsi="Palatino Linotype"/>
          <w:b/>
          <w:bCs/>
          <w:sz w:val="22"/>
          <w:szCs w:val="22"/>
        </w:rPr>
        <w:t xml:space="preserve">Professional Comtech Ltd </w:t>
      </w:r>
    </w:p>
    <w:p w14:paraId="6CC3A288" w14:textId="77777777" w:rsidR="005045F0" w:rsidRPr="00ED5321" w:rsidRDefault="005045F0" w:rsidP="005045F0">
      <w:pPr>
        <w:tabs>
          <w:tab w:val="left" w:pos="360"/>
        </w:tabs>
        <w:rPr>
          <w:rFonts w:ascii="Palatino Linotype" w:hAnsi="Palatino Linotype"/>
          <w:b/>
          <w:bCs/>
          <w:sz w:val="22"/>
          <w:szCs w:val="22"/>
        </w:rPr>
      </w:pPr>
      <w:r w:rsidRPr="00ED5321">
        <w:rPr>
          <w:rFonts w:ascii="Palatino Linotype" w:hAnsi="Palatino Linotype"/>
          <w:b/>
          <w:bCs/>
          <w:sz w:val="22"/>
          <w:szCs w:val="22"/>
        </w:rPr>
        <w:t>RF Engineer</w:t>
      </w:r>
      <w:r w:rsidR="00DB3BFF">
        <w:rPr>
          <w:rFonts w:ascii="Palatino Linotype" w:hAnsi="Palatino Linotype"/>
          <w:b/>
          <w:bCs/>
          <w:sz w:val="22"/>
          <w:szCs w:val="22"/>
        </w:rPr>
        <w:t xml:space="preserve"> </w:t>
      </w:r>
    </w:p>
    <w:p w14:paraId="283F36F7" w14:textId="77777777" w:rsidR="005045F0" w:rsidRPr="00723E8A" w:rsidRDefault="005045F0" w:rsidP="005045F0">
      <w:pPr>
        <w:numPr>
          <w:ilvl w:val="0"/>
          <w:numId w:val="25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723E8A">
        <w:rPr>
          <w:rFonts w:ascii="Palatino Linotype" w:hAnsi="Palatino Linotype"/>
          <w:bCs/>
          <w:sz w:val="20"/>
          <w:szCs w:val="20"/>
        </w:rPr>
        <w:t>Client</w:t>
      </w:r>
      <w:r w:rsidR="00281CDE" w:rsidRPr="00723E8A">
        <w:rPr>
          <w:rFonts w:ascii="Palatino Linotype" w:hAnsi="Palatino Linotype"/>
          <w:bCs/>
          <w:sz w:val="20"/>
          <w:szCs w:val="20"/>
        </w:rPr>
        <w:t xml:space="preserve"> &amp; Project</w:t>
      </w:r>
      <w:r w:rsidRPr="00723E8A">
        <w:rPr>
          <w:rFonts w:ascii="Palatino Linotype" w:hAnsi="Palatino Linotype"/>
          <w:bCs/>
          <w:sz w:val="20"/>
          <w:szCs w:val="20"/>
        </w:rPr>
        <w:t xml:space="preserve">: </w:t>
      </w:r>
      <w:proofErr w:type="spellStart"/>
      <w:r w:rsidR="00281CDE" w:rsidRPr="00723E8A">
        <w:rPr>
          <w:bCs/>
          <w:sz w:val="20"/>
          <w:szCs w:val="20"/>
        </w:rPr>
        <w:t>Consistel</w:t>
      </w:r>
      <w:proofErr w:type="spellEnd"/>
      <w:r w:rsidR="00281CDE" w:rsidRPr="00723E8A">
        <w:rPr>
          <w:bCs/>
          <w:sz w:val="20"/>
          <w:szCs w:val="20"/>
        </w:rPr>
        <w:t xml:space="preserve"> </w:t>
      </w:r>
      <w:proofErr w:type="spellStart"/>
      <w:r w:rsidR="00281CDE" w:rsidRPr="00723E8A">
        <w:rPr>
          <w:bCs/>
          <w:sz w:val="20"/>
          <w:szCs w:val="20"/>
        </w:rPr>
        <w:t>Pvt.</w:t>
      </w:r>
      <w:proofErr w:type="spellEnd"/>
      <w:r w:rsidR="00281CDE" w:rsidRPr="00723E8A">
        <w:rPr>
          <w:bCs/>
          <w:sz w:val="20"/>
          <w:szCs w:val="20"/>
        </w:rPr>
        <w:t xml:space="preserve"> Ltd</w:t>
      </w:r>
      <w:r w:rsidR="00281CDE" w:rsidRPr="00723E8A">
        <w:rPr>
          <w:rFonts w:ascii="Palatino Linotype" w:hAnsi="Palatino Linotype"/>
          <w:bCs/>
          <w:sz w:val="20"/>
          <w:szCs w:val="20"/>
        </w:rPr>
        <w:t xml:space="preserve"> (BSNL BH),</w:t>
      </w:r>
      <w:r w:rsidR="00467011" w:rsidRPr="00467011">
        <w:rPr>
          <w:rFonts w:ascii="Palatino Linotype" w:hAnsi="Palatino Linotype"/>
          <w:b/>
          <w:bCs/>
          <w:sz w:val="20"/>
          <w:szCs w:val="20"/>
        </w:rPr>
        <w:t>Nokia &amp;</w:t>
      </w:r>
      <w:r w:rsidR="00281CDE" w:rsidRPr="00467011">
        <w:rPr>
          <w:rFonts w:ascii="Palatino Linotype" w:hAnsi="Palatino Linotype"/>
          <w:b/>
          <w:bCs/>
          <w:sz w:val="20"/>
          <w:szCs w:val="20"/>
        </w:rPr>
        <w:t xml:space="preserve"> Siemens</w:t>
      </w:r>
      <w:r w:rsidR="00467011" w:rsidRPr="00467011">
        <w:rPr>
          <w:rFonts w:ascii="Palatino Linotype" w:hAnsi="Palatino Linotype"/>
          <w:b/>
          <w:bCs/>
          <w:sz w:val="20"/>
          <w:szCs w:val="20"/>
        </w:rPr>
        <w:t xml:space="preserve"> Networks</w:t>
      </w:r>
      <w:r w:rsidR="00281CDE" w:rsidRPr="00723E8A">
        <w:rPr>
          <w:rFonts w:ascii="Palatino Linotype" w:hAnsi="Palatino Linotype"/>
          <w:bCs/>
          <w:sz w:val="20"/>
          <w:szCs w:val="20"/>
        </w:rPr>
        <w:t xml:space="preserve"> (IDEA UPE),</w:t>
      </w:r>
      <w:r w:rsidR="00281CDE" w:rsidRPr="00723E8A">
        <w:rPr>
          <w:b/>
          <w:bCs/>
          <w:sz w:val="20"/>
          <w:szCs w:val="20"/>
        </w:rPr>
        <w:t xml:space="preserve"> </w:t>
      </w:r>
      <w:r w:rsidR="004E1036">
        <w:rPr>
          <w:b/>
          <w:bCs/>
          <w:sz w:val="20"/>
          <w:szCs w:val="20"/>
        </w:rPr>
        <w:t xml:space="preserve">ALU for </w:t>
      </w:r>
      <w:r w:rsidR="00281CDE" w:rsidRPr="00723E8A">
        <w:rPr>
          <w:bCs/>
          <w:sz w:val="20"/>
          <w:szCs w:val="20"/>
        </w:rPr>
        <w:t>Converge labs Technology</w:t>
      </w:r>
      <w:r w:rsidR="00281CDE" w:rsidRPr="00723E8A">
        <w:rPr>
          <w:rFonts w:ascii="Palatino Linotype" w:hAnsi="Palatino Linotype"/>
          <w:bCs/>
          <w:sz w:val="20"/>
          <w:szCs w:val="20"/>
        </w:rPr>
        <w:t>(BSNL MP),</w:t>
      </w:r>
      <w:r w:rsidR="00E01750" w:rsidRPr="00723E8A">
        <w:rPr>
          <w:rFonts w:ascii="Palatino Linotype" w:hAnsi="Palatino Linotype"/>
          <w:bCs/>
          <w:sz w:val="20"/>
          <w:szCs w:val="20"/>
        </w:rPr>
        <w:t>ITI Lt</w:t>
      </w:r>
      <w:r w:rsidR="00281CDE" w:rsidRPr="00723E8A">
        <w:rPr>
          <w:rFonts w:ascii="Palatino Linotype" w:hAnsi="Palatino Linotype"/>
          <w:bCs/>
          <w:sz w:val="20"/>
          <w:szCs w:val="20"/>
        </w:rPr>
        <w:t>d</w:t>
      </w:r>
      <w:r w:rsidR="00E01750" w:rsidRPr="00723E8A">
        <w:rPr>
          <w:rFonts w:ascii="Palatino Linotype" w:hAnsi="Palatino Linotype"/>
          <w:bCs/>
          <w:sz w:val="20"/>
          <w:szCs w:val="20"/>
        </w:rPr>
        <w:t xml:space="preserve"> </w:t>
      </w:r>
      <w:r w:rsidR="00281CDE" w:rsidRPr="00723E8A">
        <w:rPr>
          <w:rFonts w:ascii="Palatino Linotype" w:hAnsi="Palatino Linotype"/>
          <w:bCs/>
          <w:sz w:val="20"/>
          <w:szCs w:val="20"/>
        </w:rPr>
        <w:t>(</w:t>
      </w:r>
      <w:r w:rsidRPr="00723E8A">
        <w:rPr>
          <w:rFonts w:ascii="Palatino Linotype" w:hAnsi="Palatino Linotype"/>
          <w:bCs/>
          <w:sz w:val="20"/>
          <w:szCs w:val="20"/>
        </w:rPr>
        <w:t>BSNL</w:t>
      </w:r>
      <w:r w:rsidR="00281CDE" w:rsidRPr="00723E8A">
        <w:rPr>
          <w:rFonts w:ascii="Palatino Linotype" w:hAnsi="Palatino Linotype"/>
          <w:bCs/>
          <w:sz w:val="20"/>
          <w:szCs w:val="20"/>
        </w:rPr>
        <w:t xml:space="preserve"> </w:t>
      </w:r>
      <w:r w:rsidR="000019B4" w:rsidRPr="00723E8A">
        <w:rPr>
          <w:rFonts w:ascii="Palatino Linotype" w:hAnsi="Palatino Linotype"/>
          <w:bCs/>
          <w:sz w:val="20"/>
          <w:szCs w:val="20"/>
        </w:rPr>
        <w:t>MP)</w:t>
      </w:r>
      <w:r w:rsidR="00E01750" w:rsidRPr="00723E8A">
        <w:rPr>
          <w:rFonts w:ascii="Palatino Linotype" w:hAnsi="Palatino Linotype"/>
          <w:bCs/>
          <w:sz w:val="20"/>
          <w:szCs w:val="20"/>
        </w:rPr>
        <w:t>,</w:t>
      </w:r>
    </w:p>
    <w:p w14:paraId="1C2C6970" w14:textId="77777777" w:rsidR="000019B4" w:rsidRPr="00723E8A" w:rsidRDefault="000019B4" w:rsidP="005045F0">
      <w:pPr>
        <w:numPr>
          <w:ilvl w:val="0"/>
          <w:numId w:val="25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723E8A">
        <w:rPr>
          <w:rFonts w:ascii="Palatino Linotype" w:hAnsi="Palatino Linotype"/>
          <w:bCs/>
          <w:sz w:val="20"/>
          <w:szCs w:val="20"/>
        </w:rPr>
        <w:t xml:space="preserve">Planning of new sites for coverage and capacity according to roll out plan and customer requirement. </w:t>
      </w:r>
    </w:p>
    <w:p w14:paraId="195A42F8" w14:textId="77777777" w:rsidR="000019B4" w:rsidRPr="00723E8A" w:rsidRDefault="000019B4" w:rsidP="005045F0">
      <w:pPr>
        <w:numPr>
          <w:ilvl w:val="0"/>
          <w:numId w:val="25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723E8A">
        <w:rPr>
          <w:rFonts w:ascii="Palatino Linotype" w:hAnsi="Palatino Linotype"/>
          <w:bCs/>
          <w:sz w:val="20"/>
          <w:szCs w:val="20"/>
        </w:rPr>
        <w:t>New Sites optimization with respect to KPIs</w:t>
      </w:r>
      <w:r w:rsidR="00B847B8">
        <w:rPr>
          <w:rFonts w:ascii="Palatino Linotype" w:hAnsi="Palatino Linotype"/>
          <w:bCs/>
          <w:sz w:val="20"/>
          <w:szCs w:val="20"/>
        </w:rPr>
        <w:t xml:space="preserve"> </w:t>
      </w:r>
      <w:r w:rsidRPr="00723E8A">
        <w:rPr>
          <w:rFonts w:ascii="Palatino Linotype" w:hAnsi="Palatino Linotype"/>
          <w:bCs/>
          <w:sz w:val="20"/>
          <w:szCs w:val="20"/>
        </w:rPr>
        <w:t>(HOFR/TCH drop).</w:t>
      </w:r>
    </w:p>
    <w:p w14:paraId="36C7E475" w14:textId="77777777" w:rsidR="000019B4" w:rsidRPr="00723E8A" w:rsidRDefault="00276F7D" w:rsidP="005045F0">
      <w:pPr>
        <w:numPr>
          <w:ilvl w:val="0"/>
          <w:numId w:val="25"/>
        </w:num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723E8A">
        <w:rPr>
          <w:rFonts w:ascii="Palatino Linotype" w:hAnsi="Palatino Linotype"/>
          <w:bCs/>
          <w:sz w:val="20"/>
          <w:szCs w:val="20"/>
        </w:rPr>
        <w:t>Optimization of old sites (change in tilt/azimuth/height) according to new infill sites.</w:t>
      </w:r>
    </w:p>
    <w:p w14:paraId="2D943778" w14:textId="77777777" w:rsidR="0024630F" w:rsidRPr="00723E8A" w:rsidRDefault="00276F7D" w:rsidP="0024630F">
      <w:pPr>
        <w:numPr>
          <w:ilvl w:val="0"/>
          <w:numId w:val="25"/>
        </w:numPr>
        <w:rPr>
          <w:rFonts w:ascii="Palatino Linotype" w:hAnsi="Palatino Linotype"/>
          <w:sz w:val="20"/>
          <w:szCs w:val="20"/>
        </w:rPr>
      </w:pPr>
      <w:r w:rsidRPr="00723E8A">
        <w:rPr>
          <w:rFonts w:ascii="Palatino Linotype" w:hAnsi="Palatino Linotype"/>
          <w:sz w:val="20"/>
          <w:szCs w:val="20"/>
        </w:rPr>
        <w:lastRenderedPageBreak/>
        <w:t xml:space="preserve">Preparation </w:t>
      </w:r>
      <w:r w:rsidR="00F43D5F" w:rsidRPr="00723E8A">
        <w:rPr>
          <w:rFonts w:ascii="Palatino Linotype" w:hAnsi="Palatino Linotype"/>
          <w:sz w:val="20"/>
          <w:szCs w:val="20"/>
        </w:rPr>
        <w:t>of Drive</w:t>
      </w:r>
      <w:r w:rsidR="0024630F" w:rsidRPr="00723E8A">
        <w:rPr>
          <w:rFonts w:ascii="Palatino Linotype" w:hAnsi="Palatino Linotype"/>
          <w:sz w:val="20"/>
          <w:szCs w:val="20"/>
        </w:rPr>
        <w:t xml:space="preserve"> Test </w:t>
      </w:r>
      <w:r w:rsidRPr="00723E8A">
        <w:rPr>
          <w:rFonts w:ascii="Palatino Linotype" w:hAnsi="Palatino Linotype"/>
          <w:sz w:val="20"/>
          <w:szCs w:val="20"/>
        </w:rPr>
        <w:t xml:space="preserve">report as per customer requirement. </w:t>
      </w:r>
      <w:r w:rsidR="0024630F" w:rsidRPr="00723E8A">
        <w:rPr>
          <w:rFonts w:ascii="Palatino Linotype" w:hAnsi="Palatino Linotype"/>
          <w:sz w:val="20"/>
          <w:szCs w:val="20"/>
        </w:rPr>
        <w:t>Network-Optimization by drive tests, antenna tilts, antenna orientation changes.</w:t>
      </w:r>
    </w:p>
    <w:p w14:paraId="2A20BDB4" w14:textId="77777777" w:rsidR="0024630F" w:rsidRPr="00723E8A" w:rsidRDefault="0024630F" w:rsidP="0024630F">
      <w:pPr>
        <w:numPr>
          <w:ilvl w:val="0"/>
          <w:numId w:val="25"/>
        </w:numPr>
        <w:rPr>
          <w:rFonts w:ascii="Palatino Linotype" w:hAnsi="Palatino Linotype"/>
          <w:sz w:val="20"/>
          <w:szCs w:val="20"/>
        </w:rPr>
      </w:pPr>
      <w:r w:rsidRPr="00723E8A">
        <w:rPr>
          <w:rFonts w:ascii="Palatino Linotype" w:hAnsi="Palatino Linotype"/>
          <w:sz w:val="20"/>
          <w:szCs w:val="20"/>
        </w:rPr>
        <w:t>Co-channel (C/I) and Adjacent channel (C/A) Interference analysis.</w:t>
      </w:r>
    </w:p>
    <w:p w14:paraId="451A6454" w14:textId="77777777" w:rsidR="0024630F" w:rsidRDefault="0024630F" w:rsidP="0024630F">
      <w:pPr>
        <w:numPr>
          <w:ilvl w:val="0"/>
          <w:numId w:val="25"/>
        </w:numPr>
        <w:tabs>
          <w:tab w:val="left" w:pos="1710"/>
        </w:tabs>
        <w:rPr>
          <w:rFonts w:ascii="Palatino Linotype" w:hAnsi="Palatino Linotype"/>
          <w:sz w:val="20"/>
          <w:szCs w:val="20"/>
        </w:rPr>
      </w:pPr>
      <w:r w:rsidRPr="00723E8A">
        <w:rPr>
          <w:rFonts w:ascii="Palatino Linotype" w:hAnsi="Palatino Linotype"/>
          <w:sz w:val="20"/>
          <w:szCs w:val="20"/>
        </w:rPr>
        <w:t xml:space="preserve">Frequency planning, Neighbour planning, interference detection and rectification, Handover, </w:t>
      </w:r>
      <w:r w:rsidR="00DD3FFF">
        <w:rPr>
          <w:rFonts w:ascii="Palatino Linotype" w:hAnsi="Palatino Linotype"/>
          <w:sz w:val="20"/>
          <w:szCs w:val="20"/>
        </w:rPr>
        <w:t>A</w:t>
      </w:r>
      <w:r w:rsidR="00B847B8">
        <w:rPr>
          <w:rFonts w:ascii="Palatino Linotype" w:hAnsi="Palatino Linotype"/>
          <w:sz w:val="20"/>
          <w:szCs w:val="20"/>
        </w:rPr>
        <w:t xml:space="preserve"> </w:t>
      </w:r>
      <w:r w:rsidRPr="00723E8A">
        <w:rPr>
          <w:rFonts w:ascii="Palatino Linotype" w:hAnsi="Palatino Linotype"/>
          <w:sz w:val="20"/>
          <w:szCs w:val="20"/>
        </w:rPr>
        <w:t>Sector Swapping.</w:t>
      </w:r>
    </w:p>
    <w:p w14:paraId="2087BE5D" w14:textId="77777777" w:rsidR="00E332E5" w:rsidRDefault="00E332E5" w:rsidP="001A1195">
      <w:pPr>
        <w:tabs>
          <w:tab w:val="left" w:pos="360"/>
        </w:tabs>
        <w:ind w:left="360"/>
        <w:rPr>
          <w:rFonts w:ascii="Palatino Linotype" w:hAnsi="Palatino Linotype"/>
          <w:sz w:val="22"/>
          <w:szCs w:val="22"/>
        </w:rPr>
      </w:pPr>
    </w:p>
    <w:p w14:paraId="129EB314" w14:textId="77777777" w:rsidR="001C1FFA" w:rsidRDefault="001C1FFA" w:rsidP="001C1FFA">
      <w:pPr>
        <w:tabs>
          <w:tab w:val="left" w:pos="360"/>
        </w:tabs>
        <w:rPr>
          <w:rFonts w:ascii="Palatino Linotype" w:hAnsi="Palatino Linotype"/>
          <w:b/>
          <w:sz w:val="22"/>
          <w:szCs w:val="22"/>
          <w:u w:val="single"/>
        </w:rPr>
      </w:pPr>
      <w:r w:rsidRPr="001C1FFA">
        <w:rPr>
          <w:rFonts w:ascii="Palatino Linotype" w:hAnsi="Palatino Linotype"/>
          <w:b/>
          <w:sz w:val="22"/>
          <w:szCs w:val="22"/>
          <w:u w:val="single"/>
        </w:rPr>
        <w:t>PROFESSIONAL TRAINING</w:t>
      </w:r>
    </w:p>
    <w:p w14:paraId="6D48D011" w14:textId="77777777" w:rsidR="006C082F" w:rsidRDefault="006C082F" w:rsidP="006C082F">
      <w:pPr>
        <w:numPr>
          <w:ilvl w:val="0"/>
          <w:numId w:val="25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EXPLAIN Training on RF Planning and Optimization</w:t>
      </w:r>
    </w:p>
    <w:p w14:paraId="1D631929" w14:textId="77777777" w:rsidR="006C082F" w:rsidRDefault="006C082F" w:rsidP="006C082F">
      <w:pPr>
        <w:numPr>
          <w:ilvl w:val="0"/>
          <w:numId w:val="25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BSSPAR Course on BSS parameter planning</w:t>
      </w:r>
    </w:p>
    <w:p w14:paraId="7DC8EC78" w14:textId="77777777" w:rsidR="006C082F" w:rsidRDefault="006C082F" w:rsidP="006C082F">
      <w:pPr>
        <w:pStyle w:val="Normal12pt"/>
        <w:numPr>
          <w:ilvl w:val="0"/>
          <w:numId w:val="25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WCDMA RF Planning and Optimization </w:t>
      </w:r>
    </w:p>
    <w:p w14:paraId="2024A8BD" w14:textId="77777777" w:rsidR="007F59B4" w:rsidRDefault="007F59B4" w:rsidP="006C082F">
      <w:pPr>
        <w:pStyle w:val="Normal12pt"/>
        <w:numPr>
          <w:ilvl w:val="0"/>
          <w:numId w:val="25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LTE Network Planning &amp; Optimization</w:t>
      </w:r>
    </w:p>
    <w:p w14:paraId="396A18ED" w14:textId="77777777" w:rsidR="00A109BA" w:rsidRDefault="00A109BA" w:rsidP="00A109BA">
      <w:pPr>
        <w:pStyle w:val="Normal12pt"/>
        <w:rPr>
          <w:rFonts w:ascii="Palatino Linotype" w:hAnsi="Palatino Linotype"/>
          <w:sz w:val="20"/>
          <w:szCs w:val="20"/>
        </w:rPr>
      </w:pPr>
    </w:p>
    <w:p w14:paraId="364B13C4" w14:textId="77777777" w:rsidR="00A109BA" w:rsidRDefault="00B328D8" w:rsidP="00A109BA">
      <w:pPr>
        <w:tabs>
          <w:tab w:val="left" w:pos="360"/>
        </w:tabs>
        <w:rPr>
          <w:rFonts w:ascii="Palatino Linotype" w:hAnsi="Palatino Linotype"/>
          <w:b/>
          <w:sz w:val="22"/>
          <w:szCs w:val="22"/>
          <w:u w:val="single"/>
        </w:rPr>
      </w:pPr>
      <w:r>
        <w:rPr>
          <w:rFonts w:ascii="Palatino Linotype" w:hAnsi="Palatino Linotype"/>
          <w:b/>
          <w:sz w:val="22"/>
          <w:szCs w:val="22"/>
          <w:u w:val="single"/>
        </w:rPr>
        <w:t>CERTIFICATION</w:t>
      </w:r>
    </w:p>
    <w:p w14:paraId="79420D9B" w14:textId="77777777" w:rsidR="00A109BA" w:rsidRPr="00A109BA" w:rsidRDefault="00A109BA" w:rsidP="00A109BA">
      <w:pPr>
        <w:pStyle w:val="ListParagraph"/>
        <w:numPr>
          <w:ilvl w:val="0"/>
          <w:numId w:val="47"/>
        </w:numPr>
        <w:tabs>
          <w:tab w:val="left" w:pos="360"/>
        </w:tabs>
        <w:rPr>
          <w:rFonts w:ascii="Palatino Linotype" w:hAnsi="Palatino Linotype"/>
          <w:b/>
          <w:sz w:val="22"/>
          <w:szCs w:val="22"/>
          <w:u w:val="single"/>
        </w:rPr>
      </w:pPr>
      <w:r>
        <w:rPr>
          <w:rFonts w:ascii="Palatino Linotype" w:hAnsi="Palatino Linotype"/>
          <w:sz w:val="22"/>
          <w:szCs w:val="22"/>
        </w:rPr>
        <w:t xml:space="preserve">Huawei Certified </w:t>
      </w:r>
      <w:r w:rsidR="001F4107">
        <w:rPr>
          <w:rFonts w:ascii="Palatino Linotype" w:hAnsi="Palatino Linotype"/>
          <w:sz w:val="22"/>
          <w:szCs w:val="22"/>
        </w:rPr>
        <w:t xml:space="preserve">LTE </w:t>
      </w:r>
      <w:r>
        <w:rPr>
          <w:rFonts w:ascii="Palatino Linotype" w:hAnsi="Palatino Linotype"/>
          <w:sz w:val="22"/>
          <w:szCs w:val="22"/>
        </w:rPr>
        <w:t xml:space="preserve">Network </w:t>
      </w:r>
      <w:r w:rsidR="001F4107">
        <w:rPr>
          <w:rFonts w:ascii="Palatino Linotype" w:hAnsi="Palatino Linotype"/>
          <w:sz w:val="22"/>
          <w:szCs w:val="22"/>
        </w:rPr>
        <w:t>Associate (</w:t>
      </w:r>
      <w:r w:rsidR="007F59B4">
        <w:rPr>
          <w:rFonts w:ascii="Palatino Linotype" w:hAnsi="Palatino Linotype"/>
          <w:sz w:val="22"/>
          <w:szCs w:val="22"/>
        </w:rPr>
        <w:t>ID:010100201401806462371485</w:t>
      </w:r>
      <w:r w:rsidR="001F4107">
        <w:rPr>
          <w:rFonts w:ascii="Palatino Linotype" w:hAnsi="Palatino Linotype"/>
          <w:sz w:val="22"/>
          <w:szCs w:val="22"/>
        </w:rPr>
        <w:t>)</w:t>
      </w:r>
    </w:p>
    <w:p w14:paraId="7610F77B" w14:textId="77777777" w:rsidR="00A109BA" w:rsidRPr="00A109BA" w:rsidRDefault="00A109BA" w:rsidP="00A109BA">
      <w:pPr>
        <w:pStyle w:val="ListParagraph"/>
        <w:numPr>
          <w:ilvl w:val="0"/>
          <w:numId w:val="47"/>
        </w:numPr>
        <w:tabs>
          <w:tab w:val="left" w:pos="360"/>
        </w:tabs>
        <w:rPr>
          <w:rFonts w:ascii="Palatino Linotype" w:hAnsi="Palatino Linotype"/>
          <w:b/>
          <w:sz w:val="22"/>
          <w:szCs w:val="22"/>
          <w:u w:val="single"/>
        </w:rPr>
      </w:pPr>
      <w:r>
        <w:rPr>
          <w:rFonts w:ascii="Palatino Linotype" w:hAnsi="Palatino Linotype"/>
          <w:sz w:val="22"/>
          <w:szCs w:val="22"/>
        </w:rPr>
        <w:t xml:space="preserve">Huawei Certified </w:t>
      </w:r>
      <w:r w:rsidR="001F4107">
        <w:rPr>
          <w:rFonts w:ascii="Palatino Linotype" w:hAnsi="Palatino Linotype"/>
          <w:sz w:val="22"/>
          <w:szCs w:val="22"/>
        </w:rPr>
        <w:t xml:space="preserve">LTE </w:t>
      </w:r>
      <w:r>
        <w:rPr>
          <w:rFonts w:ascii="Palatino Linotype" w:hAnsi="Palatino Linotype"/>
          <w:sz w:val="22"/>
          <w:szCs w:val="22"/>
        </w:rPr>
        <w:t xml:space="preserve">Network </w:t>
      </w:r>
      <w:r w:rsidR="001F4107">
        <w:rPr>
          <w:rFonts w:ascii="Palatino Linotype" w:hAnsi="Palatino Linotype"/>
          <w:sz w:val="22"/>
          <w:szCs w:val="22"/>
        </w:rPr>
        <w:t>Professional (</w:t>
      </w:r>
      <w:r w:rsidR="007F59B4">
        <w:rPr>
          <w:rFonts w:ascii="Palatino Linotype" w:hAnsi="Palatino Linotype"/>
          <w:sz w:val="22"/>
          <w:szCs w:val="22"/>
        </w:rPr>
        <w:t>ID:010200201401806838931481</w:t>
      </w:r>
      <w:r w:rsidR="001F4107">
        <w:rPr>
          <w:rFonts w:ascii="Palatino Linotype" w:hAnsi="Palatino Linotype"/>
          <w:sz w:val="22"/>
          <w:szCs w:val="22"/>
        </w:rPr>
        <w:t>)</w:t>
      </w:r>
    </w:p>
    <w:p w14:paraId="03F31369" w14:textId="77777777" w:rsidR="00A109BA" w:rsidRDefault="00A109BA" w:rsidP="00A109BA">
      <w:pPr>
        <w:pStyle w:val="Normal12pt"/>
        <w:rPr>
          <w:rFonts w:ascii="Palatino Linotype" w:hAnsi="Palatino Linotype"/>
          <w:sz w:val="20"/>
          <w:szCs w:val="20"/>
        </w:rPr>
      </w:pPr>
    </w:p>
    <w:p w14:paraId="1F3C6203" w14:textId="77777777" w:rsidR="008A763B" w:rsidRPr="005064E8" w:rsidRDefault="008A763B" w:rsidP="0071256C">
      <w:pPr>
        <w:pStyle w:val="Heading8"/>
        <w:tabs>
          <w:tab w:val="left" w:pos="360"/>
        </w:tabs>
        <w:jc w:val="left"/>
        <w:rPr>
          <w:bCs w:val="0"/>
          <w:sz w:val="22"/>
          <w:szCs w:val="22"/>
        </w:rPr>
      </w:pPr>
      <w:r w:rsidRPr="005064E8">
        <w:rPr>
          <w:bCs w:val="0"/>
          <w:sz w:val="22"/>
          <w:szCs w:val="22"/>
        </w:rPr>
        <w:t>SKILLS</w:t>
      </w:r>
    </w:p>
    <w:p w14:paraId="6A88CFC6" w14:textId="77777777" w:rsidR="001C5B70" w:rsidRPr="005064E8" w:rsidRDefault="001C5B70" w:rsidP="001C5B70">
      <w:pPr>
        <w:rPr>
          <w:b/>
          <w:sz w:val="22"/>
          <w:szCs w:val="22"/>
        </w:rPr>
      </w:pPr>
      <w:r w:rsidRPr="005064E8">
        <w:rPr>
          <w:b/>
          <w:sz w:val="22"/>
          <w:szCs w:val="22"/>
        </w:rPr>
        <w:t>Optimization Tools:</w:t>
      </w:r>
    </w:p>
    <w:p w14:paraId="1D97D219" w14:textId="77777777" w:rsidR="008F7F9C" w:rsidRPr="009E0588" w:rsidRDefault="00D26BDC" w:rsidP="001C5B70">
      <w:pPr>
        <w:numPr>
          <w:ilvl w:val="0"/>
          <w:numId w:val="22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Asset Planning tool</w:t>
      </w:r>
      <w:r w:rsidR="00DD3FFF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(</w:t>
      </w:r>
      <w:proofErr w:type="spellStart"/>
      <w:r>
        <w:rPr>
          <w:rFonts w:ascii="Palatino Linotype" w:hAnsi="Palatino Linotype"/>
          <w:sz w:val="20"/>
          <w:szCs w:val="20"/>
        </w:rPr>
        <w:t>A</w:t>
      </w:r>
      <w:r w:rsidR="008F7F9C" w:rsidRPr="009E0588">
        <w:rPr>
          <w:rFonts w:ascii="Palatino Linotype" w:hAnsi="Palatino Linotype"/>
          <w:sz w:val="20"/>
          <w:szCs w:val="20"/>
        </w:rPr>
        <w:t>ircom</w:t>
      </w:r>
      <w:proofErr w:type="spellEnd"/>
      <w:r w:rsidR="008F7F9C" w:rsidRPr="009E0588">
        <w:rPr>
          <w:rFonts w:ascii="Palatino Linotype" w:hAnsi="Palatino Linotype"/>
          <w:sz w:val="20"/>
          <w:szCs w:val="20"/>
        </w:rPr>
        <w:t xml:space="preserve"> suit)</w:t>
      </w:r>
    </w:p>
    <w:p w14:paraId="6463C386" w14:textId="77777777" w:rsidR="008F7F9C" w:rsidRPr="009E0588" w:rsidRDefault="008F7F9C" w:rsidP="001C5B70">
      <w:pPr>
        <w:numPr>
          <w:ilvl w:val="0"/>
          <w:numId w:val="22"/>
        </w:numPr>
        <w:rPr>
          <w:rFonts w:ascii="Palatino Linotype" w:hAnsi="Palatino Linotype"/>
          <w:sz w:val="20"/>
          <w:szCs w:val="20"/>
        </w:rPr>
      </w:pPr>
      <w:r w:rsidRPr="009E0588">
        <w:rPr>
          <w:rFonts w:ascii="Palatino Linotype" w:hAnsi="Palatino Linotype"/>
          <w:sz w:val="20"/>
          <w:szCs w:val="20"/>
        </w:rPr>
        <w:t>Net Act Planner</w:t>
      </w:r>
    </w:p>
    <w:p w14:paraId="6250DF98" w14:textId="77777777" w:rsidR="008F7F9C" w:rsidRPr="009E0588" w:rsidRDefault="008F7F9C" w:rsidP="001C5B70">
      <w:pPr>
        <w:numPr>
          <w:ilvl w:val="0"/>
          <w:numId w:val="22"/>
        </w:numPr>
        <w:rPr>
          <w:rFonts w:ascii="Palatino Linotype" w:hAnsi="Palatino Linotype"/>
          <w:sz w:val="20"/>
          <w:szCs w:val="20"/>
        </w:rPr>
      </w:pPr>
      <w:r w:rsidRPr="009E0588">
        <w:rPr>
          <w:rFonts w:ascii="Palatino Linotype" w:hAnsi="Palatino Linotype"/>
          <w:sz w:val="20"/>
          <w:szCs w:val="20"/>
        </w:rPr>
        <w:t xml:space="preserve">Nokia </w:t>
      </w:r>
      <w:proofErr w:type="spellStart"/>
      <w:r w:rsidRPr="009E0588">
        <w:rPr>
          <w:rFonts w:ascii="Palatino Linotype" w:hAnsi="Palatino Linotype"/>
          <w:sz w:val="20"/>
          <w:szCs w:val="20"/>
        </w:rPr>
        <w:t>Netact</w:t>
      </w:r>
      <w:proofErr w:type="spellEnd"/>
      <w:r w:rsidRPr="009E0588">
        <w:rPr>
          <w:rFonts w:ascii="Palatino Linotype" w:hAnsi="Palatino Linotype"/>
          <w:sz w:val="20"/>
          <w:szCs w:val="20"/>
        </w:rPr>
        <w:t xml:space="preserve"> Plan editor 4.5</w:t>
      </w:r>
      <w:r w:rsidR="007F59B4">
        <w:rPr>
          <w:rFonts w:ascii="Palatino Linotype" w:hAnsi="Palatino Linotype"/>
          <w:sz w:val="20"/>
          <w:szCs w:val="20"/>
        </w:rPr>
        <w:t xml:space="preserve">/NetAct Optimizer </w:t>
      </w:r>
    </w:p>
    <w:p w14:paraId="539EA3FB" w14:textId="77777777" w:rsidR="001C5B70" w:rsidRDefault="001C5B70" w:rsidP="001C5B70">
      <w:pPr>
        <w:numPr>
          <w:ilvl w:val="0"/>
          <w:numId w:val="22"/>
        </w:numPr>
        <w:rPr>
          <w:rFonts w:ascii="Palatino Linotype" w:hAnsi="Palatino Linotype"/>
          <w:sz w:val="20"/>
          <w:szCs w:val="20"/>
        </w:rPr>
      </w:pPr>
      <w:r w:rsidRPr="009E0588">
        <w:rPr>
          <w:rFonts w:ascii="Palatino Linotype" w:hAnsi="Palatino Linotype"/>
          <w:sz w:val="20"/>
          <w:szCs w:val="20"/>
        </w:rPr>
        <w:t>MCOM, Map Info,</w:t>
      </w:r>
      <w:r w:rsidR="0046363D">
        <w:rPr>
          <w:rFonts w:ascii="Palatino Linotype" w:hAnsi="Palatino Linotype"/>
          <w:sz w:val="20"/>
          <w:szCs w:val="20"/>
        </w:rPr>
        <w:t xml:space="preserve"> MIPT</w:t>
      </w:r>
      <w:r w:rsidRPr="009E0588">
        <w:rPr>
          <w:rFonts w:ascii="Palatino Linotype" w:hAnsi="Palatino Linotype"/>
          <w:sz w:val="20"/>
          <w:szCs w:val="20"/>
        </w:rPr>
        <w:t xml:space="preserve"> and RF Tool </w:t>
      </w:r>
    </w:p>
    <w:p w14:paraId="5182D7B1" w14:textId="77777777" w:rsidR="001C5B70" w:rsidRDefault="001C5B70" w:rsidP="001C5B70">
      <w:pPr>
        <w:numPr>
          <w:ilvl w:val="0"/>
          <w:numId w:val="22"/>
        </w:numPr>
        <w:rPr>
          <w:rFonts w:ascii="Palatino Linotype" w:hAnsi="Palatino Linotype"/>
          <w:sz w:val="20"/>
          <w:szCs w:val="20"/>
        </w:rPr>
      </w:pPr>
      <w:r w:rsidRPr="009E0588">
        <w:rPr>
          <w:rFonts w:ascii="Palatino Linotype" w:hAnsi="Palatino Linotype"/>
          <w:sz w:val="20"/>
          <w:szCs w:val="20"/>
        </w:rPr>
        <w:t>Atoll Planning Tool (Frequency Planning &amp; NBR Planning)</w:t>
      </w:r>
    </w:p>
    <w:p w14:paraId="23997094" w14:textId="77777777" w:rsidR="00DB3BFF" w:rsidRDefault="00DB3BFF" w:rsidP="001C5B70">
      <w:pPr>
        <w:numPr>
          <w:ilvl w:val="0"/>
          <w:numId w:val="22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M2000</w:t>
      </w:r>
      <w:r w:rsidR="00067C51">
        <w:rPr>
          <w:rFonts w:ascii="Palatino Linotype" w:hAnsi="Palatino Linotype"/>
          <w:sz w:val="20"/>
          <w:szCs w:val="20"/>
        </w:rPr>
        <w:t>/PRS</w:t>
      </w:r>
    </w:p>
    <w:p w14:paraId="508097FC" w14:textId="77777777" w:rsidR="000E18D1" w:rsidRPr="009E0588" w:rsidRDefault="000E18D1" w:rsidP="001C5B70">
      <w:pPr>
        <w:numPr>
          <w:ilvl w:val="0"/>
          <w:numId w:val="22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U-NET,OMSTAR,SMART RNO, </w:t>
      </w:r>
      <w:r w:rsidR="00067C51">
        <w:rPr>
          <w:rFonts w:ascii="Palatino Linotype" w:hAnsi="Palatino Linotype"/>
          <w:sz w:val="20"/>
          <w:szCs w:val="20"/>
        </w:rPr>
        <w:t>FMA</w:t>
      </w:r>
    </w:p>
    <w:p w14:paraId="70537D8E" w14:textId="77777777" w:rsidR="00DD3FFF" w:rsidRDefault="00DD3FFF" w:rsidP="001C5B70">
      <w:pPr>
        <w:rPr>
          <w:rFonts w:ascii="Palatino Linotype" w:hAnsi="Palatino Linotype"/>
          <w:b/>
          <w:sz w:val="20"/>
          <w:szCs w:val="20"/>
        </w:rPr>
      </w:pPr>
    </w:p>
    <w:p w14:paraId="4E0496B6" w14:textId="77777777" w:rsidR="001C5B70" w:rsidRPr="005064E8" w:rsidRDefault="001C5B70" w:rsidP="001C5B70">
      <w:pPr>
        <w:rPr>
          <w:b/>
          <w:sz w:val="22"/>
          <w:szCs w:val="22"/>
        </w:rPr>
      </w:pPr>
      <w:r w:rsidRPr="005064E8">
        <w:rPr>
          <w:b/>
          <w:sz w:val="22"/>
          <w:szCs w:val="22"/>
        </w:rPr>
        <w:t xml:space="preserve">Drive Test Tools: </w:t>
      </w:r>
    </w:p>
    <w:p w14:paraId="2116B423" w14:textId="77777777" w:rsidR="001C5B70" w:rsidRDefault="001C5B70" w:rsidP="001C5B70">
      <w:pPr>
        <w:numPr>
          <w:ilvl w:val="0"/>
          <w:numId w:val="22"/>
        </w:numPr>
        <w:rPr>
          <w:rFonts w:ascii="Palatino Linotype" w:hAnsi="Palatino Linotype"/>
          <w:sz w:val="20"/>
          <w:szCs w:val="20"/>
        </w:rPr>
      </w:pPr>
      <w:r w:rsidRPr="009E0588">
        <w:rPr>
          <w:rFonts w:ascii="Palatino Linotype" w:hAnsi="Palatino Linotype"/>
          <w:sz w:val="20"/>
          <w:szCs w:val="20"/>
        </w:rPr>
        <w:t>TEMS Investigation (4.1 to 8.0.3)</w:t>
      </w:r>
    </w:p>
    <w:p w14:paraId="4D8B5F52" w14:textId="66A5493D" w:rsidR="00D50BFD" w:rsidRPr="009E0588" w:rsidRDefault="00D50BFD" w:rsidP="001C5B70">
      <w:pPr>
        <w:numPr>
          <w:ilvl w:val="0"/>
          <w:numId w:val="22"/>
        </w:numPr>
        <w:rPr>
          <w:rFonts w:ascii="Palatino Linotype" w:hAnsi="Palatino Linotype"/>
          <w:sz w:val="20"/>
          <w:szCs w:val="20"/>
        </w:rPr>
      </w:pPr>
      <w:proofErr w:type="spellStart"/>
      <w:r>
        <w:rPr>
          <w:rFonts w:ascii="Palatino Linotype" w:hAnsi="Palatino Linotype"/>
          <w:sz w:val="20"/>
          <w:szCs w:val="20"/>
        </w:rPr>
        <w:t>Actix</w:t>
      </w:r>
      <w:proofErr w:type="spellEnd"/>
      <w:r>
        <w:rPr>
          <w:rFonts w:ascii="Palatino Linotype" w:hAnsi="Palatino Linotype"/>
          <w:sz w:val="20"/>
          <w:szCs w:val="20"/>
        </w:rPr>
        <w:t xml:space="preserve"> Analyser</w:t>
      </w:r>
    </w:p>
    <w:p w14:paraId="7F096B64" w14:textId="77777777" w:rsidR="001C5B70" w:rsidRPr="009E0588" w:rsidRDefault="001C5B70" w:rsidP="001C5B70">
      <w:pPr>
        <w:numPr>
          <w:ilvl w:val="0"/>
          <w:numId w:val="22"/>
        </w:numPr>
        <w:rPr>
          <w:rFonts w:ascii="Palatino Linotype" w:hAnsi="Palatino Linotype"/>
          <w:sz w:val="20"/>
          <w:szCs w:val="20"/>
        </w:rPr>
      </w:pPr>
      <w:r w:rsidRPr="009E0588">
        <w:rPr>
          <w:rFonts w:ascii="Palatino Linotype" w:hAnsi="Palatino Linotype"/>
          <w:sz w:val="20"/>
          <w:szCs w:val="20"/>
        </w:rPr>
        <w:t>NEMO Outdoor (4.22)</w:t>
      </w:r>
    </w:p>
    <w:p w14:paraId="2769E2E0" w14:textId="77777777" w:rsidR="001C5B70" w:rsidRPr="009E0588" w:rsidRDefault="001C5B70" w:rsidP="001C5B70">
      <w:pPr>
        <w:numPr>
          <w:ilvl w:val="0"/>
          <w:numId w:val="22"/>
        </w:numPr>
        <w:rPr>
          <w:rFonts w:ascii="Palatino Linotype" w:hAnsi="Palatino Linotype"/>
          <w:sz w:val="20"/>
          <w:szCs w:val="20"/>
        </w:rPr>
      </w:pPr>
      <w:r w:rsidRPr="009E0588">
        <w:rPr>
          <w:rFonts w:ascii="Palatino Linotype" w:hAnsi="Palatino Linotype"/>
          <w:sz w:val="20"/>
          <w:szCs w:val="20"/>
        </w:rPr>
        <w:t>NEMO Analyzer</w:t>
      </w:r>
    </w:p>
    <w:p w14:paraId="2431757B" w14:textId="77777777" w:rsidR="001C5B70" w:rsidRPr="009E0588" w:rsidRDefault="001C5B70" w:rsidP="001C5B70">
      <w:pPr>
        <w:numPr>
          <w:ilvl w:val="0"/>
          <w:numId w:val="22"/>
        </w:numPr>
        <w:rPr>
          <w:rFonts w:ascii="Palatino Linotype" w:hAnsi="Palatino Linotype"/>
          <w:sz w:val="20"/>
          <w:szCs w:val="20"/>
        </w:rPr>
      </w:pPr>
      <w:r w:rsidRPr="009E0588">
        <w:rPr>
          <w:rFonts w:ascii="Palatino Linotype" w:hAnsi="Palatino Linotype"/>
          <w:sz w:val="20"/>
          <w:szCs w:val="20"/>
        </w:rPr>
        <w:t>Agilent E6474A</w:t>
      </w:r>
    </w:p>
    <w:p w14:paraId="1874BBD0" w14:textId="77777777" w:rsidR="006C082F" w:rsidRPr="00AA2FF8" w:rsidRDefault="006C082F" w:rsidP="006C082F">
      <w:pPr>
        <w:tabs>
          <w:tab w:val="left" w:pos="360"/>
        </w:tabs>
        <w:rPr>
          <w:b/>
          <w:bCs/>
          <w:sz w:val="20"/>
          <w:szCs w:val="20"/>
          <w:u w:val="single"/>
        </w:rPr>
      </w:pPr>
      <w:r w:rsidRPr="00AA2FF8">
        <w:rPr>
          <w:b/>
          <w:bCs/>
          <w:sz w:val="20"/>
          <w:szCs w:val="20"/>
          <w:u w:val="single"/>
        </w:rPr>
        <w:t>EDUCATION AND QUALIFICATIONS</w:t>
      </w:r>
    </w:p>
    <w:p w14:paraId="5155E304" w14:textId="77777777" w:rsidR="006C082F" w:rsidRPr="005064E8" w:rsidRDefault="006C082F" w:rsidP="006C082F">
      <w:pPr>
        <w:tabs>
          <w:tab w:val="left" w:pos="360"/>
        </w:tabs>
        <w:rPr>
          <w:b/>
          <w:bCs/>
          <w:sz w:val="22"/>
          <w:szCs w:val="22"/>
        </w:rPr>
      </w:pPr>
      <w:r w:rsidRPr="005064E8">
        <w:rPr>
          <w:b/>
          <w:bCs/>
          <w:sz w:val="22"/>
          <w:szCs w:val="22"/>
        </w:rPr>
        <w:t>UPTECH University, Lucknow</w:t>
      </w:r>
    </w:p>
    <w:p w14:paraId="66F30317" w14:textId="77777777" w:rsidR="006C082F" w:rsidRPr="005064E8" w:rsidRDefault="006C082F" w:rsidP="006C082F">
      <w:pPr>
        <w:tabs>
          <w:tab w:val="left" w:pos="360"/>
        </w:tabs>
        <w:rPr>
          <w:bCs/>
          <w:sz w:val="22"/>
          <w:szCs w:val="22"/>
        </w:rPr>
      </w:pPr>
      <w:r w:rsidRPr="005064E8">
        <w:rPr>
          <w:bCs/>
          <w:sz w:val="22"/>
          <w:szCs w:val="22"/>
        </w:rPr>
        <w:t>B.TECH (Electronics &amp; Telecommunication)</w:t>
      </w:r>
      <w:r>
        <w:rPr>
          <w:bCs/>
          <w:sz w:val="22"/>
          <w:szCs w:val="22"/>
        </w:rPr>
        <w:t xml:space="preserve"> in 2004 with first division.</w:t>
      </w:r>
    </w:p>
    <w:p w14:paraId="13CA861D" w14:textId="77777777" w:rsidR="006C082F" w:rsidRPr="00D26BDC" w:rsidRDefault="006C082F" w:rsidP="006C082F">
      <w:pPr>
        <w:rPr>
          <w:rFonts w:ascii="Palatino Linotype" w:hAnsi="Palatino Linotype"/>
          <w:sz w:val="20"/>
          <w:szCs w:val="20"/>
        </w:rPr>
      </w:pPr>
    </w:p>
    <w:p w14:paraId="5B87CA92" w14:textId="77777777" w:rsidR="009E0588" w:rsidRPr="00AA2FF8" w:rsidRDefault="009E0588" w:rsidP="009E0588">
      <w:pPr>
        <w:tabs>
          <w:tab w:val="left" w:pos="360"/>
        </w:tabs>
        <w:rPr>
          <w:b/>
          <w:bCs/>
          <w:sz w:val="20"/>
          <w:szCs w:val="20"/>
          <w:u w:val="single"/>
        </w:rPr>
      </w:pPr>
      <w:r w:rsidRPr="00AA2FF8">
        <w:rPr>
          <w:b/>
          <w:bCs/>
          <w:sz w:val="20"/>
          <w:szCs w:val="20"/>
          <w:u w:val="single"/>
        </w:rPr>
        <w:t>PERSONAL DETAILS</w:t>
      </w:r>
    </w:p>
    <w:p w14:paraId="03731A2F" w14:textId="77777777" w:rsidR="009E0588" w:rsidRPr="00FE5D5F" w:rsidRDefault="009E0588" w:rsidP="009E0588">
      <w:pPr>
        <w:tabs>
          <w:tab w:val="left" w:pos="360"/>
        </w:tabs>
        <w:rPr>
          <w:rFonts w:ascii="Palatino Linotype" w:hAnsi="Palatino Linotype"/>
          <w:bCs/>
          <w:sz w:val="20"/>
          <w:szCs w:val="20"/>
        </w:rPr>
      </w:pPr>
      <w:r w:rsidRPr="00FE5D5F">
        <w:rPr>
          <w:rFonts w:ascii="Palatino Linotype" w:hAnsi="Palatino Linotype"/>
          <w:bCs/>
          <w:sz w:val="20"/>
          <w:szCs w:val="20"/>
        </w:rPr>
        <w:t>Mail Id:                          rohit.461@gmail.com</w:t>
      </w:r>
    </w:p>
    <w:p w14:paraId="71C03A10" w14:textId="77777777" w:rsidR="009E0588" w:rsidRPr="00FE5D5F" w:rsidRDefault="009E0588" w:rsidP="009E0588">
      <w:pPr>
        <w:tabs>
          <w:tab w:val="left" w:pos="360"/>
        </w:tabs>
        <w:rPr>
          <w:rFonts w:ascii="Palatino Linotype" w:hAnsi="Palatino Linotype"/>
          <w:sz w:val="20"/>
          <w:szCs w:val="20"/>
        </w:rPr>
      </w:pPr>
      <w:r w:rsidRPr="00FE5D5F">
        <w:rPr>
          <w:rFonts w:ascii="Palatino Linotype" w:hAnsi="Palatino Linotype"/>
          <w:sz w:val="20"/>
          <w:szCs w:val="20"/>
        </w:rPr>
        <w:t>Gender:</w:t>
      </w:r>
      <w:r w:rsidRPr="00FE5D5F">
        <w:rPr>
          <w:rFonts w:ascii="Palatino Linotype" w:hAnsi="Palatino Linotype"/>
          <w:sz w:val="20"/>
          <w:szCs w:val="20"/>
        </w:rPr>
        <w:tab/>
        <w:t xml:space="preserve">             </w:t>
      </w:r>
      <w:r w:rsidR="00FE5D5F">
        <w:rPr>
          <w:rFonts w:ascii="Palatino Linotype" w:hAnsi="Palatino Linotype"/>
          <w:sz w:val="20"/>
          <w:szCs w:val="20"/>
        </w:rPr>
        <w:t xml:space="preserve">            </w:t>
      </w:r>
      <w:r w:rsidRPr="00FE5D5F">
        <w:rPr>
          <w:rFonts w:ascii="Palatino Linotype" w:hAnsi="Palatino Linotype"/>
          <w:sz w:val="20"/>
          <w:szCs w:val="20"/>
        </w:rPr>
        <w:t xml:space="preserve"> Male</w:t>
      </w:r>
    </w:p>
    <w:p w14:paraId="38B44CC5" w14:textId="77777777" w:rsidR="009E0588" w:rsidRPr="00FE5D5F" w:rsidRDefault="00FE5D5F" w:rsidP="009E0588">
      <w:pPr>
        <w:tabs>
          <w:tab w:val="left" w:pos="360"/>
        </w:tabs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Nationality:</w:t>
      </w:r>
      <w:r>
        <w:rPr>
          <w:rFonts w:ascii="Palatino Linotype" w:hAnsi="Palatino Linotype"/>
          <w:sz w:val="20"/>
          <w:szCs w:val="20"/>
        </w:rPr>
        <w:tab/>
        <w:t xml:space="preserve">           </w:t>
      </w:r>
      <w:r w:rsidR="009E0588" w:rsidRPr="00FE5D5F">
        <w:rPr>
          <w:rFonts w:ascii="Palatino Linotype" w:hAnsi="Palatino Linotype"/>
          <w:sz w:val="20"/>
          <w:szCs w:val="20"/>
        </w:rPr>
        <w:t xml:space="preserve">Indian </w:t>
      </w:r>
    </w:p>
    <w:p w14:paraId="77F2000C" w14:textId="77777777" w:rsidR="009E0588" w:rsidRDefault="00FE5D5F" w:rsidP="009E0588">
      <w:pPr>
        <w:tabs>
          <w:tab w:val="left" w:pos="360"/>
          <w:tab w:val="left" w:pos="2160"/>
        </w:tabs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Languages:                   </w:t>
      </w:r>
      <w:r w:rsidR="009E0588" w:rsidRPr="00FE5D5F">
        <w:rPr>
          <w:rFonts w:ascii="Palatino Linotype" w:hAnsi="Palatino Linotype"/>
          <w:sz w:val="20"/>
          <w:szCs w:val="20"/>
        </w:rPr>
        <w:t>Hindi, English</w:t>
      </w:r>
    </w:p>
    <w:p w14:paraId="19F8CE70" w14:textId="77777777" w:rsidR="009E0588" w:rsidRPr="00B328D8" w:rsidRDefault="00067C51" w:rsidP="00B328D8">
      <w:pPr>
        <w:tabs>
          <w:tab w:val="left" w:pos="360"/>
          <w:tab w:val="left" w:pos="2160"/>
        </w:tabs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Contact De</w:t>
      </w:r>
      <w:r w:rsidR="00710920">
        <w:rPr>
          <w:rFonts w:ascii="Palatino Linotype" w:hAnsi="Palatino Linotype"/>
          <w:sz w:val="20"/>
          <w:szCs w:val="20"/>
        </w:rPr>
        <w:t xml:space="preserve">tails:           </w:t>
      </w:r>
      <w:r>
        <w:rPr>
          <w:rFonts w:ascii="Palatino Linotype" w:hAnsi="Palatino Linotype"/>
          <w:sz w:val="20"/>
          <w:szCs w:val="20"/>
        </w:rPr>
        <w:t>+91-9997205407</w:t>
      </w:r>
    </w:p>
    <w:sectPr w:rsidR="009E0588" w:rsidRPr="00B328D8" w:rsidSect="002E2954">
      <w:pgSz w:w="11906" w:h="16838"/>
      <w:pgMar w:top="540" w:right="1440" w:bottom="5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C1EC1" w14:textId="77777777" w:rsidR="00576C2C" w:rsidRDefault="00576C2C">
      <w:r>
        <w:separator/>
      </w:r>
    </w:p>
  </w:endnote>
  <w:endnote w:type="continuationSeparator" w:id="0">
    <w:p w14:paraId="67105F0E" w14:textId="77777777" w:rsidR="00576C2C" w:rsidRDefault="00576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nhardMod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Albertus Medium">
    <w:altName w:val="Eras Medium ITC"/>
    <w:charset w:val="00"/>
    <w:family w:val="swiss"/>
    <w:pitch w:val="variable"/>
    <w:sig w:usb0="00000007" w:usb1="00000000" w:usb2="00000000" w:usb3="00000000" w:csb0="00000093" w:csb1="00000000"/>
  </w:font>
  <w:font w:name="方正楷体">
    <w:altName w:val="Microsoft YaHei"/>
    <w:charset w:val="86"/>
    <w:family w:val="swiss"/>
    <w:pitch w:val="variable"/>
    <w:sig w:usb0="00000287" w:usb1="080E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6760B" w14:textId="77777777" w:rsidR="00576C2C" w:rsidRDefault="00576C2C">
      <w:r>
        <w:separator/>
      </w:r>
    </w:p>
  </w:footnote>
  <w:footnote w:type="continuationSeparator" w:id="0">
    <w:p w14:paraId="62CEEDB5" w14:textId="77777777" w:rsidR="00576C2C" w:rsidRDefault="00576C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8F80C76A"/>
    <w:lvl w:ilvl="0">
      <w:numFmt w:val="bullet"/>
      <w:lvlText w:val="*"/>
      <w:lvlJc w:val="left"/>
    </w:lvl>
  </w:abstractNum>
  <w:abstractNum w:abstractNumId="1" w15:restartNumberingAfterBreak="0">
    <w:nsid w:val="0026655E"/>
    <w:multiLevelType w:val="hybridMultilevel"/>
    <w:tmpl w:val="14E4CF9E"/>
    <w:lvl w:ilvl="0" w:tplc="04090001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668D5"/>
    <w:multiLevelType w:val="hybridMultilevel"/>
    <w:tmpl w:val="03648A22"/>
    <w:lvl w:ilvl="0" w:tplc="C972AFEC">
      <w:numFmt w:val="bullet"/>
      <w:lvlText w:val="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D6F89"/>
    <w:multiLevelType w:val="hybridMultilevel"/>
    <w:tmpl w:val="69FC790C"/>
    <w:lvl w:ilvl="0" w:tplc="40090001">
      <w:start w:val="1"/>
      <w:numFmt w:val="bullet"/>
      <w:lvlText w:val=""/>
      <w:lvlJc w:val="left"/>
      <w:pPr>
        <w:ind w:left="14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4" w15:restartNumberingAfterBreak="0">
    <w:nsid w:val="07D06ACE"/>
    <w:multiLevelType w:val="hybridMultilevel"/>
    <w:tmpl w:val="7DA22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3B6085"/>
    <w:multiLevelType w:val="hybridMultilevel"/>
    <w:tmpl w:val="71BA4E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3868DC"/>
    <w:multiLevelType w:val="hybridMultilevel"/>
    <w:tmpl w:val="275A25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76FA6"/>
    <w:multiLevelType w:val="hybridMultilevel"/>
    <w:tmpl w:val="2F1A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F664C"/>
    <w:multiLevelType w:val="hybridMultilevel"/>
    <w:tmpl w:val="AED21DF0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711FF4"/>
    <w:multiLevelType w:val="hybridMultilevel"/>
    <w:tmpl w:val="28C442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A15E6E"/>
    <w:multiLevelType w:val="hybridMultilevel"/>
    <w:tmpl w:val="B51EF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61CF5"/>
    <w:multiLevelType w:val="hybridMultilevel"/>
    <w:tmpl w:val="1F94CE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E3C75"/>
    <w:multiLevelType w:val="hybridMultilevel"/>
    <w:tmpl w:val="4B383A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3679A3"/>
    <w:multiLevelType w:val="hybridMultilevel"/>
    <w:tmpl w:val="64CEA7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491373"/>
    <w:multiLevelType w:val="hybridMultilevel"/>
    <w:tmpl w:val="DEC6CF46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7727D5D"/>
    <w:multiLevelType w:val="hybridMultilevel"/>
    <w:tmpl w:val="7ED2AF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994069"/>
    <w:multiLevelType w:val="hybridMultilevel"/>
    <w:tmpl w:val="7C206E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C72B7F"/>
    <w:multiLevelType w:val="hybridMultilevel"/>
    <w:tmpl w:val="CA8038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51056D"/>
    <w:multiLevelType w:val="hybridMultilevel"/>
    <w:tmpl w:val="155825CA"/>
    <w:lvl w:ilvl="0" w:tplc="D8E0C3DE">
      <w:start w:val="1"/>
      <w:numFmt w:val="bullet"/>
      <w:lvlText w:val=""/>
      <w:lvlJc w:val="left"/>
      <w:pPr>
        <w:tabs>
          <w:tab w:val="num" w:pos="288"/>
        </w:tabs>
        <w:ind w:left="360" w:hanging="360"/>
      </w:pPr>
      <w:rPr>
        <w:rFonts w:ascii="Wingdings" w:hAnsi="Wingdings" w:hint="default"/>
        <w:b w:val="0"/>
        <w:i w:val="0"/>
        <w:sz w:val="22"/>
      </w:rPr>
    </w:lvl>
    <w:lvl w:ilvl="1" w:tplc="0409000D">
      <w:start w:val="1"/>
      <w:numFmt w:val="bullet"/>
      <w:lvlText w:val=""/>
      <w:lvlJc w:val="left"/>
      <w:pPr>
        <w:tabs>
          <w:tab w:val="num" w:pos="1170"/>
        </w:tabs>
        <w:ind w:left="1170" w:hanging="360"/>
      </w:pPr>
      <w:rPr>
        <w:rFonts w:ascii="Wingdings" w:hAnsi="Wingdings" w:hint="default"/>
        <w:b w:val="0"/>
        <w:i w:val="0"/>
        <w:sz w:val="22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2FB85411"/>
    <w:multiLevelType w:val="multilevel"/>
    <w:tmpl w:val="CE24E3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2FCC6F0A"/>
    <w:multiLevelType w:val="hybridMultilevel"/>
    <w:tmpl w:val="283009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FB6956"/>
    <w:multiLevelType w:val="hybridMultilevel"/>
    <w:tmpl w:val="8EF8236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C30DFA"/>
    <w:multiLevelType w:val="hybridMultilevel"/>
    <w:tmpl w:val="CCBCD2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1219D7"/>
    <w:multiLevelType w:val="hybridMultilevel"/>
    <w:tmpl w:val="1FF20F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4010E4"/>
    <w:multiLevelType w:val="hybridMultilevel"/>
    <w:tmpl w:val="63D2EC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FE57AF"/>
    <w:multiLevelType w:val="hybridMultilevel"/>
    <w:tmpl w:val="376C98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417786"/>
    <w:multiLevelType w:val="hybridMultilevel"/>
    <w:tmpl w:val="3AF666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5003B5"/>
    <w:multiLevelType w:val="hybridMultilevel"/>
    <w:tmpl w:val="DCEE16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397C64"/>
    <w:multiLevelType w:val="hybridMultilevel"/>
    <w:tmpl w:val="B224A4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C83B84"/>
    <w:multiLevelType w:val="hybridMultilevel"/>
    <w:tmpl w:val="E1B207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EB16C0"/>
    <w:multiLevelType w:val="hybridMultilevel"/>
    <w:tmpl w:val="DCDA46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026E55"/>
    <w:multiLevelType w:val="hybridMultilevel"/>
    <w:tmpl w:val="EBCA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1D0598"/>
    <w:multiLevelType w:val="hybridMultilevel"/>
    <w:tmpl w:val="AF74A7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3447F7"/>
    <w:multiLevelType w:val="hybridMultilevel"/>
    <w:tmpl w:val="3D6229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346046"/>
    <w:multiLevelType w:val="hybridMultilevel"/>
    <w:tmpl w:val="75D628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4E22F3"/>
    <w:multiLevelType w:val="hybridMultilevel"/>
    <w:tmpl w:val="5CB88E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605C6A"/>
    <w:multiLevelType w:val="hybridMultilevel"/>
    <w:tmpl w:val="0DC0D5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4099E"/>
    <w:multiLevelType w:val="hybridMultilevel"/>
    <w:tmpl w:val="43D6D5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567877"/>
    <w:multiLevelType w:val="hybridMultilevel"/>
    <w:tmpl w:val="09823A2C"/>
    <w:lvl w:ilvl="0" w:tplc="04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39" w15:restartNumberingAfterBreak="0">
    <w:nsid w:val="64C6452C"/>
    <w:multiLevelType w:val="hybridMultilevel"/>
    <w:tmpl w:val="6BE82D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4EC0183"/>
    <w:multiLevelType w:val="hybridMultilevel"/>
    <w:tmpl w:val="81FC18D0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BB30E0"/>
    <w:multiLevelType w:val="hybridMultilevel"/>
    <w:tmpl w:val="5CCA0D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D504E4"/>
    <w:multiLevelType w:val="hybridMultilevel"/>
    <w:tmpl w:val="BA2EF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EB60A1"/>
    <w:multiLevelType w:val="hybridMultilevel"/>
    <w:tmpl w:val="9F027E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611AFD"/>
    <w:multiLevelType w:val="hybridMultilevel"/>
    <w:tmpl w:val="08C60A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010E5E"/>
    <w:multiLevelType w:val="hybridMultilevel"/>
    <w:tmpl w:val="B8DEC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9B6AA6"/>
    <w:multiLevelType w:val="hybridMultilevel"/>
    <w:tmpl w:val="FF34FF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83485018">
    <w:abstractNumId w:val="26"/>
  </w:num>
  <w:num w:numId="2" w16cid:durableId="608779065">
    <w:abstractNumId w:val="33"/>
  </w:num>
  <w:num w:numId="3" w16cid:durableId="1943174994">
    <w:abstractNumId w:val="44"/>
  </w:num>
  <w:num w:numId="4" w16cid:durableId="1813449792">
    <w:abstractNumId w:val="45"/>
  </w:num>
  <w:num w:numId="5" w16cid:durableId="1371682013">
    <w:abstractNumId w:val="43"/>
  </w:num>
  <w:num w:numId="6" w16cid:durableId="1714958722">
    <w:abstractNumId w:val="41"/>
  </w:num>
  <w:num w:numId="7" w16cid:durableId="52438022">
    <w:abstractNumId w:val="22"/>
  </w:num>
  <w:num w:numId="8" w16cid:durableId="114758514">
    <w:abstractNumId w:val="28"/>
  </w:num>
  <w:num w:numId="9" w16cid:durableId="1712266953">
    <w:abstractNumId w:val="36"/>
  </w:num>
  <w:num w:numId="10" w16cid:durableId="1564683376">
    <w:abstractNumId w:val="30"/>
  </w:num>
  <w:num w:numId="11" w16cid:durableId="523322806">
    <w:abstractNumId w:val="13"/>
  </w:num>
  <w:num w:numId="12" w16cid:durableId="849029749">
    <w:abstractNumId w:val="9"/>
  </w:num>
  <w:num w:numId="13" w16cid:durableId="1943684848">
    <w:abstractNumId w:val="12"/>
  </w:num>
  <w:num w:numId="14" w16cid:durableId="1362169620">
    <w:abstractNumId w:val="37"/>
  </w:num>
  <w:num w:numId="15" w16cid:durableId="807631572">
    <w:abstractNumId w:val="27"/>
  </w:num>
  <w:num w:numId="16" w16cid:durableId="1205095299">
    <w:abstractNumId w:val="29"/>
  </w:num>
  <w:num w:numId="17" w16cid:durableId="1716268178">
    <w:abstractNumId w:val="32"/>
  </w:num>
  <w:num w:numId="18" w16cid:durableId="26377347">
    <w:abstractNumId w:val="35"/>
  </w:num>
  <w:num w:numId="19" w16cid:durableId="1037510950">
    <w:abstractNumId w:val="16"/>
  </w:num>
  <w:num w:numId="20" w16cid:durableId="1729574432">
    <w:abstractNumId w:val="34"/>
  </w:num>
  <w:num w:numId="21" w16cid:durableId="1293899147">
    <w:abstractNumId w:val="5"/>
  </w:num>
  <w:num w:numId="22" w16cid:durableId="124350624">
    <w:abstractNumId w:val="46"/>
  </w:num>
  <w:num w:numId="23" w16cid:durableId="1244795788">
    <w:abstractNumId w:val="20"/>
  </w:num>
  <w:num w:numId="24" w16cid:durableId="41102077">
    <w:abstractNumId w:val="17"/>
  </w:num>
  <w:num w:numId="25" w16cid:durableId="766535519">
    <w:abstractNumId w:val="42"/>
  </w:num>
  <w:num w:numId="26" w16cid:durableId="1034889120">
    <w:abstractNumId w:val="24"/>
  </w:num>
  <w:num w:numId="27" w16cid:durableId="1176845850">
    <w:abstractNumId w:val="23"/>
  </w:num>
  <w:num w:numId="28" w16cid:durableId="228852574">
    <w:abstractNumId w:val="6"/>
  </w:num>
  <w:num w:numId="29" w16cid:durableId="1040276550">
    <w:abstractNumId w:val="11"/>
  </w:num>
  <w:num w:numId="30" w16cid:durableId="131100387">
    <w:abstractNumId w:val="15"/>
  </w:num>
  <w:num w:numId="31" w16cid:durableId="2040157524">
    <w:abstractNumId w:val="25"/>
  </w:num>
  <w:num w:numId="32" w16cid:durableId="1583372776">
    <w:abstractNumId w:val="8"/>
  </w:num>
  <w:num w:numId="33" w16cid:durableId="2037271799">
    <w:abstractNumId w:val="1"/>
  </w:num>
  <w:num w:numId="34" w16cid:durableId="757406028">
    <w:abstractNumId w:val="40"/>
  </w:num>
  <w:num w:numId="35" w16cid:durableId="87360507">
    <w:abstractNumId w:val="14"/>
  </w:num>
  <w:num w:numId="36" w16cid:durableId="1110661827">
    <w:abstractNumId w:val="21"/>
  </w:num>
  <w:num w:numId="37" w16cid:durableId="1530996108">
    <w:abstractNumId w:val="38"/>
  </w:num>
  <w:num w:numId="38" w16cid:durableId="1771580195">
    <w:abstractNumId w:val="39"/>
  </w:num>
  <w:num w:numId="39" w16cid:durableId="829293267">
    <w:abstractNumId w:val="18"/>
  </w:num>
  <w:num w:numId="40" w16cid:durableId="1809517496">
    <w:abstractNumId w:val="0"/>
    <w:lvlOverride w:ilvl="0">
      <w:lvl w:ilvl="0">
        <w:start w:val="1"/>
        <w:numFmt w:val="bullet"/>
        <w:lvlText w:val=""/>
        <w:legacy w:legacy="1" w:legacySpace="0" w:legacyIndent="357"/>
        <w:lvlJc w:val="left"/>
        <w:pPr>
          <w:ind w:left="1655" w:hanging="357"/>
        </w:pPr>
        <w:rPr>
          <w:rFonts w:ascii="Symbol" w:hAnsi="Symbol" w:hint="default"/>
          <w:sz w:val="18"/>
          <w:szCs w:val="18"/>
        </w:rPr>
      </w:lvl>
    </w:lvlOverride>
  </w:num>
  <w:num w:numId="41" w16cid:durableId="1068455161">
    <w:abstractNumId w:val="2"/>
  </w:num>
  <w:num w:numId="42" w16cid:durableId="663552877">
    <w:abstractNumId w:val="19"/>
  </w:num>
  <w:num w:numId="43" w16cid:durableId="770323382">
    <w:abstractNumId w:val="4"/>
  </w:num>
  <w:num w:numId="44" w16cid:durableId="684399657">
    <w:abstractNumId w:val="5"/>
  </w:num>
  <w:num w:numId="45" w16cid:durableId="453795283">
    <w:abstractNumId w:val="7"/>
  </w:num>
  <w:num w:numId="46" w16cid:durableId="910585058">
    <w:abstractNumId w:val="31"/>
  </w:num>
  <w:num w:numId="47" w16cid:durableId="1478717904">
    <w:abstractNumId w:val="10"/>
  </w:num>
  <w:num w:numId="48" w16cid:durableId="151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42B"/>
    <w:rsid w:val="000012BB"/>
    <w:rsid w:val="0000169B"/>
    <w:rsid w:val="000019B4"/>
    <w:rsid w:val="000071D4"/>
    <w:rsid w:val="00027451"/>
    <w:rsid w:val="000278A2"/>
    <w:rsid w:val="00033498"/>
    <w:rsid w:val="00043309"/>
    <w:rsid w:val="00045F4C"/>
    <w:rsid w:val="00050064"/>
    <w:rsid w:val="000550C3"/>
    <w:rsid w:val="00061E60"/>
    <w:rsid w:val="00067C51"/>
    <w:rsid w:val="000744D9"/>
    <w:rsid w:val="0008309E"/>
    <w:rsid w:val="00085403"/>
    <w:rsid w:val="00085E64"/>
    <w:rsid w:val="000930EB"/>
    <w:rsid w:val="000A6669"/>
    <w:rsid w:val="000B5722"/>
    <w:rsid w:val="000C2330"/>
    <w:rsid w:val="000C2F0B"/>
    <w:rsid w:val="000C3B09"/>
    <w:rsid w:val="000C46F0"/>
    <w:rsid w:val="000C4C6D"/>
    <w:rsid w:val="000C5C01"/>
    <w:rsid w:val="000C72B3"/>
    <w:rsid w:val="000D7911"/>
    <w:rsid w:val="000E18D1"/>
    <w:rsid w:val="000F4590"/>
    <w:rsid w:val="00101470"/>
    <w:rsid w:val="00105311"/>
    <w:rsid w:val="00105E3E"/>
    <w:rsid w:val="00115F4B"/>
    <w:rsid w:val="00116B2D"/>
    <w:rsid w:val="00122B0F"/>
    <w:rsid w:val="00124064"/>
    <w:rsid w:val="001250F4"/>
    <w:rsid w:val="00136B1E"/>
    <w:rsid w:val="00147B75"/>
    <w:rsid w:val="00150983"/>
    <w:rsid w:val="00155083"/>
    <w:rsid w:val="0016526D"/>
    <w:rsid w:val="001652FD"/>
    <w:rsid w:val="0017213E"/>
    <w:rsid w:val="00194511"/>
    <w:rsid w:val="00197D2B"/>
    <w:rsid w:val="001A1195"/>
    <w:rsid w:val="001A6215"/>
    <w:rsid w:val="001C1FFA"/>
    <w:rsid w:val="001C2C6F"/>
    <w:rsid w:val="001C5B70"/>
    <w:rsid w:val="001C6C22"/>
    <w:rsid w:val="001D01C2"/>
    <w:rsid w:val="001F3A5C"/>
    <w:rsid w:val="001F4107"/>
    <w:rsid w:val="002019AE"/>
    <w:rsid w:val="0023447F"/>
    <w:rsid w:val="0024630F"/>
    <w:rsid w:val="00265353"/>
    <w:rsid w:val="00265860"/>
    <w:rsid w:val="002674FE"/>
    <w:rsid w:val="0026754E"/>
    <w:rsid w:val="00273370"/>
    <w:rsid w:val="00276F7D"/>
    <w:rsid w:val="00281CDE"/>
    <w:rsid w:val="002910ED"/>
    <w:rsid w:val="00292FD1"/>
    <w:rsid w:val="002A1245"/>
    <w:rsid w:val="002B61EC"/>
    <w:rsid w:val="002C6424"/>
    <w:rsid w:val="002E2954"/>
    <w:rsid w:val="002E2C22"/>
    <w:rsid w:val="002E530E"/>
    <w:rsid w:val="002E725A"/>
    <w:rsid w:val="002F48B2"/>
    <w:rsid w:val="002F6B27"/>
    <w:rsid w:val="002F6C46"/>
    <w:rsid w:val="00301095"/>
    <w:rsid w:val="003067B6"/>
    <w:rsid w:val="00312879"/>
    <w:rsid w:val="0032414A"/>
    <w:rsid w:val="00333815"/>
    <w:rsid w:val="003411CF"/>
    <w:rsid w:val="003540BB"/>
    <w:rsid w:val="003552C4"/>
    <w:rsid w:val="0036599E"/>
    <w:rsid w:val="00375D39"/>
    <w:rsid w:val="00375D9F"/>
    <w:rsid w:val="0038502F"/>
    <w:rsid w:val="00390547"/>
    <w:rsid w:val="0039429D"/>
    <w:rsid w:val="003C1894"/>
    <w:rsid w:val="003D1445"/>
    <w:rsid w:val="003F2399"/>
    <w:rsid w:val="004004F0"/>
    <w:rsid w:val="004015A6"/>
    <w:rsid w:val="00413172"/>
    <w:rsid w:val="004235A1"/>
    <w:rsid w:val="00446E57"/>
    <w:rsid w:val="00450C7C"/>
    <w:rsid w:val="004516AE"/>
    <w:rsid w:val="0046363D"/>
    <w:rsid w:val="00467011"/>
    <w:rsid w:val="004713AA"/>
    <w:rsid w:val="00471B6C"/>
    <w:rsid w:val="004A0164"/>
    <w:rsid w:val="004A1DB3"/>
    <w:rsid w:val="004A705C"/>
    <w:rsid w:val="004B3D56"/>
    <w:rsid w:val="004B7326"/>
    <w:rsid w:val="004C1E1E"/>
    <w:rsid w:val="004C4F43"/>
    <w:rsid w:val="004E1036"/>
    <w:rsid w:val="004F5FE6"/>
    <w:rsid w:val="005045F0"/>
    <w:rsid w:val="00505134"/>
    <w:rsid w:val="005064E8"/>
    <w:rsid w:val="00512973"/>
    <w:rsid w:val="00513C77"/>
    <w:rsid w:val="005144DC"/>
    <w:rsid w:val="005147A1"/>
    <w:rsid w:val="00514F5B"/>
    <w:rsid w:val="00530A3D"/>
    <w:rsid w:val="0054129E"/>
    <w:rsid w:val="00546DC2"/>
    <w:rsid w:val="00547909"/>
    <w:rsid w:val="00550B6D"/>
    <w:rsid w:val="00573E7B"/>
    <w:rsid w:val="00576C2C"/>
    <w:rsid w:val="0058232A"/>
    <w:rsid w:val="00596E31"/>
    <w:rsid w:val="005A37C0"/>
    <w:rsid w:val="005B3EB7"/>
    <w:rsid w:val="005C074B"/>
    <w:rsid w:val="005D55BE"/>
    <w:rsid w:val="005E5714"/>
    <w:rsid w:val="005F6D30"/>
    <w:rsid w:val="00610472"/>
    <w:rsid w:val="00627257"/>
    <w:rsid w:val="0064766F"/>
    <w:rsid w:val="006651B7"/>
    <w:rsid w:val="00670545"/>
    <w:rsid w:val="006747A7"/>
    <w:rsid w:val="00680F10"/>
    <w:rsid w:val="00696683"/>
    <w:rsid w:val="006A19E4"/>
    <w:rsid w:val="006A7054"/>
    <w:rsid w:val="006B250B"/>
    <w:rsid w:val="006B46E3"/>
    <w:rsid w:val="006C082F"/>
    <w:rsid w:val="006C1161"/>
    <w:rsid w:val="006C5EF1"/>
    <w:rsid w:val="006C6F16"/>
    <w:rsid w:val="006C7DC1"/>
    <w:rsid w:val="006D0BA8"/>
    <w:rsid w:val="006D3377"/>
    <w:rsid w:val="006F342B"/>
    <w:rsid w:val="006F5751"/>
    <w:rsid w:val="006F7C14"/>
    <w:rsid w:val="00700D57"/>
    <w:rsid w:val="007038DA"/>
    <w:rsid w:val="00710920"/>
    <w:rsid w:val="007113FB"/>
    <w:rsid w:val="0071256C"/>
    <w:rsid w:val="00712D52"/>
    <w:rsid w:val="00717F64"/>
    <w:rsid w:val="00723E8A"/>
    <w:rsid w:val="00730F63"/>
    <w:rsid w:val="00731EB5"/>
    <w:rsid w:val="00740ACE"/>
    <w:rsid w:val="00753210"/>
    <w:rsid w:val="00755C5E"/>
    <w:rsid w:val="00761357"/>
    <w:rsid w:val="007642D9"/>
    <w:rsid w:val="007672F7"/>
    <w:rsid w:val="0077295D"/>
    <w:rsid w:val="00786422"/>
    <w:rsid w:val="00796DF4"/>
    <w:rsid w:val="007B171B"/>
    <w:rsid w:val="007B4A1F"/>
    <w:rsid w:val="007E068B"/>
    <w:rsid w:val="007E430F"/>
    <w:rsid w:val="007E50E9"/>
    <w:rsid w:val="007E62E2"/>
    <w:rsid w:val="007F59B4"/>
    <w:rsid w:val="00810941"/>
    <w:rsid w:val="00821728"/>
    <w:rsid w:val="008374BC"/>
    <w:rsid w:val="00842717"/>
    <w:rsid w:val="008456E6"/>
    <w:rsid w:val="0084639F"/>
    <w:rsid w:val="00855675"/>
    <w:rsid w:val="00855F32"/>
    <w:rsid w:val="008613D5"/>
    <w:rsid w:val="0086201D"/>
    <w:rsid w:val="0088648C"/>
    <w:rsid w:val="008874CF"/>
    <w:rsid w:val="00890329"/>
    <w:rsid w:val="00890B1F"/>
    <w:rsid w:val="00891D28"/>
    <w:rsid w:val="008944A1"/>
    <w:rsid w:val="008A2B94"/>
    <w:rsid w:val="008A2F4B"/>
    <w:rsid w:val="008A763B"/>
    <w:rsid w:val="008B1194"/>
    <w:rsid w:val="008B41F8"/>
    <w:rsid w:val="008B6F4A"/>
    <w:rsid w:val="008C4026"/>
    <w:rsid w:val="008D1B7A"/>
    <w:rsid w:val="008D1DFB"/>
    <w:rsid w:val="008F395E"/>
    <w:rsid w:val="008F7094"/>
    <w:rsid w:val="008F7F9C"/>
    <w:rsid w:val="0090405C"/>
    <w:rsid w:val="009219FC"/>
    <w:rsid w:val="00922C74"/>
    <w:rsid w:val="00950563"/>
    <w:rsid w:val="009527F6"/>
    <w:rsid w:val="0095532A"/>
    <w:rsid w:val="00963237"/>
    <w:rsid w:val="00973D97"/>
    <w:rsid w:val="00982F90"/>
    <w:rsid w:val="00995B2C"/>
    <w:rsid w:val="009A40AC"/>
    <w:rsid w:val="009A447E"/>
    <w:rsid w:val="009B1FD3"/>
    <w:rsid w:val="009D3F60"/>
    <w:rsid w:val="009E0588"/>
    <w:rsid w:val="009E4C5B"/>
    <w:rsid w:val="009E6C45"/>
    <w:rsid w:val="009F3C04"/>
    <w:rsid w:val="00A109BA"/>
    <w:rsid w:val="00A149EB"/>
    <w:rsid w:val="00A174AC"/>
    <w:rsid w:val="00A32C62"/>
    <w:rsid w:val="00A34F0A"/>
    <w:rsid w:val="00A3738B"/>
    <w:rsid w:val="00A45ACC"/>
    <w:rsid w:val="00A67913"/>
    <w:rsid w:val="00A82456"/>
    <w:rsid w:val="00AA2FF8"/>
    <w:rsid w:val="00AA3D67"/>
    <w:rsid w:val="00AB713B"/>
    <w:rsid w:val="00AC069C"/>
    <w:rsid w:val="00AC3CD1"/>
    <w:rsid w:val="00AE1C57"/>
    <w:rsid w:val="00AE4A1F"/>
    <w:rsid w:val="00AF5E63"/>
    <w:rsid w:val="00B00F42"/>
    <w:rsid w:val="00B01BDA"/>
    <w:rsid w:val="00B07414"/>
    <w:rsid w:val="00B103E9"/>
    <w:rsid w:val="00B14974"/>
    <w:rsid w:val="00B16FA5"/>
    <w:rsid w:val="00B31ADD"/>
    <w:rsid w:val="00B328D8"/>
    <w:rsid w:val="00B50F47"/>
    <w:rsid w:val="00B727CC"/>
    <w:rsid w:val="00B81E3B"/>
    <w:rsid w:val="00B847B8"/>
    <w:rsid w:val="00B85881"/>
    <w:rsid w:val="00B867CC"/>
    <w:rsid w:val="00B915CB"/>
    <w:rsid w:val="00B96D0B"/>
    <w:rsid w:val="00BA58AA"/>
    <w:rsid w:val="00BA6802"/>
    <w:rsid w:val="00BC0D00"/>
    <w:rsid w:val="00BC4E85"/>
    <w:rsid w:val="00BD32AD"/>
    <w:rsid w:val="00BE7597"/>
    <w:rsid w:val="00BF3A03"/>
    <w:rsid w:val="00BF7DB2"/>
    <w:rsid w:val="00C03AC0"/>
    <w:rsid w:val="00C20227"/>
    <w:rsid w:val="00C24320"/>
    <w:rsid w:val="00C35356"/>
    <w:rsid w:val="00C40517"/>
    <w:rsid w:val="00C43A18"/>
    <w:rsid w:val="00C4434A"/>
    <w:rsid w:val="00C4643E"/>
    <w:rsid w:val="00C50219"/>
    <w:rsid w:val="00C51EE4"/>
    <w:rsid w:val="00C72159"/>
    <w:rsid w:val="00C82062"/>
    <w:rsid w:val="00C93FE3"/>
    <w:rsid w:val="00C94EA7"/>
    <w:rsid w:val="00C96EC2"/>
    <w:rsid w:val="00CA590C"/>
    <w:rsid w:val="00CB1FDC"/>
    <w:rsid w:val="00CC25F3"/>
    <w:rsid w:val="00CD00E4"/>
    <w:rsid w:val="00CD4D7F"/>
    <w:rsid w:val="00CF08DC"/>
    <w:rsid w:val="00CF5679"/>
    <w:rsid w:val="00CF5A72"/>
    <w:rsid w:val="00CF7489"/>
    <w:rsid w:val="00D06064"/>
    <w:rsid w:val="00D11744"/>
    <w:rsid w:val="00D20B45"/>
    <w:rsid w:val="00D25E54"/>
    <w:rsid w:val="00D25FA1"/>
    <w:rsid w:val="00D26BDC"/>
    <w:rsid w:val="00D37A53"/>
    <w:rsid w:val="00D43C28"/>
    <w:rsid w:val="00D50BFD"/>
    <w:rsid w:val="00D540F3"/>
    <w:rsid w:val="00D5429F"/>
    <w:rsid w:val="00D63703"/>
    <w:rsid w:val="00D64522"/>
    <w:rsid w:val="00D70D47"/>
    <w:rsid w:val="00D72E8E"/>
    <w:rsid w:val="00D7702C"/>
    <w:rsid w:val="00D8078A"/>
    <w:rsid w:val="00D82786"/>
    <w:rsid w:val="00D86ADA"/>
    <w:rsid w:val="00D92CDF"/>
    <w:rsid w:val="00D94CEC"/>
    <w:rsid w:val="00D95E3E"/>
    <w:rsid w:val="00D97EE7"/>
    <w:rsid w:val="00DB3BFF"/>
    <w:rsid w:val="00DC3DAD"/>
    <w:rsid w:val="00DC46E6"/>
    <w:rsid w:val="00DC728B"/>
    <w:rsid w:val="00DD1624"/>
    <w:rsid w:val="00DD3FFF"/>
    <w:rsid w:val="00DD420C"/>
    <w:rsid w:val="00DD74C1"/>
    <w:rsid w:val="00DE0197"/>
    <w:rsid w:val="00DE331A"/>
    <w:rsid w:val="00DE3382"/>
    <w:rsid w:val="00DF770E"/>
    <w:rsid w:val="00E01750"/>
    <w:rsid w:val="00E05001"/>
    <w:rsid w:val="00E10308"/>
    <w:rsid w:val="00E332E5"/>
    <w:rsid w:val="00E35710"/>
    <w:rsid w:val="00E427C0"/>
    <w:rsid w:val="00E65B2F"/>
    <w:rsid w:val="00E66D0B"/>
    <w:rsid w:val="00E77EF6"/>
    <w:rsid w:val="00E8022F"/>
    <w:rsid w:val="00E865C0"/>
    <w:rsid w:val="00E91C97"/>
    <w:rsid w:val="00EB14DD"/>
    <w:rsid w:val="00EB3F49"/>
    <w:rsid w:val="00ED3FBA"/>
    <w:rsid w:val="00ED440A"/>
    <w:rsid w:val="00ED4D21"/>
    <w:rsid w:val="00ED5321"/>
    <w:rsid w:val="00EE37DD"/>
    <w:rsid w:val="00EF2D7C"/>
    <w:rsid w:val="00F00046"/>
    <w:rsid w:val="00F01345"/>
    <w:rsid w:val="00F13258"/>
    <w:rsid w:val="00F25B3B"/>
    <w:rsid w:val="00F272D7"/>
    <w:rsid w:val="00F31412"/>
    <w:rsid w:val="00F43D5F"/>
    <w:rsid w:val="00F5664C"/>
    <w:rsid w:val="00F64A72"/>
    <w:rsid w:val="00F65DF7"/>
    <w:rsid w:val="00F67A2A"/>
    <w:rsid w:val="00F76092"/>
    <w:rsid w:val="00F83F12"/>
    <w:rsid w:val="00F879EA"/>
    <w:rsid w:val="00F90110"/>
    <w:rsid w:val="00F959C3"/>
    <w:rsid w:val="00F96AA0"/>
    <w:rsid w:val="00F971B9"/>
    <w:rsid w:val="00FA3EBE"/>
    <w:rsid w:val="00FA5813"/>
    <w:rsid w:val="00FB2F15"/>
    <w:rsid w:val="00FC13BE"/>
    <w:rsid w:val="00FC78D6"/>
    <w:rsid w:val="00FE0C88"/>
    <w:rsid w:val="00FE5D5F"/>
    <w:rsid w:val="00FF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05549C89"/>
  <w15:chartTrackingRefBased/>
  <w15:docId w15:val="{AE6F3A1A-C179-4DA4-9320-E27A31D9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ind w:left="2160" w:firstLine="72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ind w:right="-1"/>
      <w:jc w:val="both"/>
      <w:outlineLvl w:val="3"/>
    </w:pPr>
    <w:rPr>
      <w:rFonts w:ascii="Arial" w:hAnsi="Arial"/>
      <w:b/>
      <w:bCs/>
      <w:sz w:val="18"/>
      <w:szCs w:val="2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</w:pBdr>
      <w:outlineLvl w:val="4"/>
    </w:pPr>
    <w:rPr>
      <w:rFonts w:ascii="BernhardMod BT" w:hAnsi="BernhardMod BT"/>
      <w:b/>
      <w:color w:val="808080"/>
      <w:sz w:val="28"/>
      <w:szCs w:val="20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 w:val="22"/>
      <w:szCs w:val="22"/>
      <w:u w:val="single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jc w:val="both"/>
    </w:pPr>
    <w:rPr>
      <w:rFonts w:ascii="Albertus Medium" w:hAnsi="Albertus Medium"/>
      <w:sz w:val="20"/>
      <w:szCs w:val="20"/>
    </w:rPr>
  </w:style>
  <w:style w:type="paragraph" w:styleId="BodyTextIndent">
    <w:name w:val="Body Text Indent"/>
    <w:basedOn w:val="Normal"/>
    <w:pPr>
      <w:ind w:left="2880" w:hanging="2880"/>
    </w:pPr>
    <w:rPr>
      <w:b/>
      <w:bCs/>
    </w:rPr>
  </w:style>
  <w:style w:type="paragraph" w:styleId="BodyText2">
    <w:name w:val="Body Text 2"/>
    <w:basedOn w:val="Normal"/>
    <w:pPr>
      <w:ind w:right="-1"/>
      <w:jc w:val="both"/>
    </w:pPr>
    <w:rPr>
      <w:rFonts w:ascii="Arial" w:hAnsi="Arial"/>
      <w:sz w:val="18"/>
      <w:szCs w:val="20"/>
    </w:rPr>
  </w:style>
  <w:style w:type="paragraph" w:customStyle="1" w:styleId="Address">
    <w:name w:val="Address"/>
    <w:basedOn w:val="BodyText"/>
    <w:pPr>
      <w:keepLines/>
      <w:ind w:left="288"/>
      <w:jc w:val="left"/>
    </w:pPr>
    <w:rPr>
      <w:rFonts w:ascii="Arial" w:hAnsi="Arial"/>
      <w:sz w:val="22"/>
      <w:lang w:val="en-US"/>
    </w:rPr>
  </w:style>
  <w:style w:type="paragraph" w:customStyle="1" w:styleId="Achievement">
    <w:name w:val="Achievement"/>
    <w:basedOn w:val="BodyText"/>
    <w:pPr>
      <w:spacing w:after="120"/>
      <w:ind w:left="288"/>
      <w:jc w:val="left"/>
    </w:pPr>
    <w:rPr>
      <w:rFonts w:ascii="Arial" w:hAnsi="Arial"/>
      <w:lang w:val="en-US"/>
    </w:rPr>
  </w:style>
  <w:style w:type="paragraph" w:styleId="BodyText3">
    <w:name w:val="Body Text 3"/>
    <w:basedOn w:val="Normal"/>
    <w:pPr>
      <w:jc w:val="both"/>
    </w:pPr>
  </w:style>
  <w:style w:type="paragraph" w:customStyle="1" w:styleId="22BodyText">
    <w:name w:val="22 BodyText"/>
    <w:basedOn w:val="Normal"/>
    <w:pPr>
      <w:spacing w:after="220"/>
      <w:ind w:left="2597"/>
    </w:pPr>
    <w:rPr>
      <w:rFonts w:ascii="Arial" w:hAnsi="Arial"/>
      <w:sz w:val="22"/>
      <w:szCs w:val="20"/>
      <w:lang w:val="en-US"/>
    </w:rPr>
  </w:style>
  <w:style w:type="paragraph" w:styleId="BlockText">
    <w:name w:val="Block Text"/>
    <w:basedOn w:val="Normal"/>
    <w:pPr>
      <w:tabs>
        <w:tab w:val="left" w:pos="360"/>
      </w:tabs>
      <w:ind w:left="284" w:right="1274"/>
      <w:jc w:val="both"/>
    </w:pPr>
    <w:rPr>
      <w:rFonts w:eastAsia="方正楷体"/>
      <w:b/>
      <w:bCs/>
      <w:lang w:eastAsia="zh-CN"/>
    </w:rPr>
  </w:style>
  <w:style w:type="paragraph" w:styleId="DocumentMap">
    <w:name w:val="Document Map"/>
    <w:basedOn w:val="Normal"/>
    <w:semiHidden/>
    <w:rsid w:val="00ED3FBA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Normal12pt">
    <w:name w:val="Normal + 12 pt"/>
    <w:basedOn w:val="Normal"/>
    <w:rsid w:val="0024630F"/>
    <w:rPr>
      <w:sz w:val="28"/>
      <w:szCs w:val="28"/>
      <w:lang w:val="en-US"/>
    </w:rPr>
  </w:style>
  <w:style w:type="character" w:customStyle="1" w:styleId="Book">
    <w:name w:val="Book"/>
    <w:rsid w:val="00147B75"/>
    <w:rPr>
      <w:rFonts w:ascii="Book Antiqua" w:hAnsi="Book Antiqua"/>
      <w:sz w:val="20"/>
    </w:rPr>
  </w:style>
  <w:style w:type="paragraph" w:styleId="BodyTextIndent2">
    <w:name w:val="Body Text Indent 2"/>
    <w:basedOn w:val="Normal"/>
    <w:rsid w:val="00CA590C"/>
    <w:pPr>
      <w:spacing w:after="120" w:line="480" w:lineRule="auto"/>
      <w:ind w:left="360"/>
    </w:pPr>
  </w:style>
  <w:style w:type="character" w:styleId="Hyperlink">
    <w:name w:val="Hyperlink"/>
    <w:rsid w:val="00ED5321"/>
    <w:rPr>
      <w:color w:val="0000FF"/>
      <w:u w:val="single"/>
    </w:rPr>
  </w:style>
  <w:style w:type="paragraph" w:customStyle="1" w:styleId="1NameFirstPage">
    <w:name w:val="1. Name First Page"/>
    <w:basedOn w:val="Normal"/>
    <w:rsid w:val="005064E8"/>
    <w:pPr>
      <w:keepNext/>
      <w:widowControl w:val="0"/>
      <w:pBdr>
        <w:bottom w:val="single" w:sz="6" w:space="0" w:color="auto"/>
      </w:pBdr>
      <w:snapToGrid w:val="0"/>
      <w:spacing w:after="240"/>
      <w:ind w:left="-360" w:right="-360"/>
      <w:jc w:val="center"/>
    </w:pPr>
    <w:rPr>
      <w:rFonts w:ascii="Palatino" w:hAnsi="Palatino"/>
      <w:b/>
      <w:caps/>
      <w:sz w:val="28"/>
      <w:szCs w:val="20"/>
      <w:lang w:val="en-US"/>
    </w:rPr>
  </w:style>
  <w:style w:type="paragraph" w:customStyle="1" w:styleId="EXPERIENCEheader">
    <w:name w:val="EXPERIENCE header"/>
    <w:basedOn w:val="Normal"/>
    <w:rsid w:val="005064E8"/>
    <w:pPr>
      <w:keepNext/>
      <w:widowControl w:val="0"/>
      <w:pBdr>
        <w:bottom w:val="single" w:sz="12" w:space="0" w:color="auto"/>
      </w:pBdr>
      <w:snapToGrid w:val="0"/>
      <w:spacing w:before="240" w:after="200"/>
    </w:pPr>
    <w:rPr>
      <w:rFonts w:ascii="Palatino" w:hAnsi="Palatino"/>
      <w:b/>
      <w:smallCaps/>
      <w:szCs w:val="20"/>
      <w:lang w:val="en-US"/>
    </w:rPr>
  </w:style>
  <w:style w:type="paragraph" w:customStyle="1" w:styleId="experience-companyname">
    <w:name w:val="experience - company name"/>
    <w:basedOn w:val="Normal"/>
    <w:link w:val="experience-companynameChar"/>
    <w:rsid w:val="005064E8"/>
    <w:pPr>
      <w:keepNext/>
      <w:widowControl w:val="0"/>
      <w:jc w:val="both"/>
    </w:pPr>
    <w:rPr>
      <w:rFonts w:ascii="Palatino" w:hAnsi="Palatino"/>
      <w:b/>
      <w:smallCaps/>
      <w:snapToGrid w:val="0"/>
      <w:szCs w:val="20"/>
      <w:lang w:val="en-US"/>
    </w:rPr>
  </w:style>
  <w:style w:type="character" w:customStyle="1" w:styleId="experience-companynameChar">
    <w:name w:val="experience - company name Char"/>
    <w:link w:val="experience-companyname"/>
    <w:rsid w:val="005064E8"/>
    <w:rPr>
      <w:rFonts w:ascii="Palatino" w:hAnsi="Palatino"/>
      <w:b/>
      <w:smallCaps/>
      <w:snapToGrid w:val="0"/>
      <w:sz w:val="24"/>
      <w:lang w:val="en-US" w:eastAsia="en-US" w:bidi="ar-SA"/>
    </w:rPr>
  </w:style>
  <w:style w:type="paragraph" w:customStyle="1" w:styleId="Bulletedo1">
    <w:name w:val="Bulleted o 1"/>
    <w:basedOn w:val="Normal"/>
    <w:rsid w:val="006C082F"/>
    <w:pPr>
      <w:spacing w:after="220"/>
      <w:ind w:left="1655" w:hanging="357"/>
    </w:pPr>
    <w:rPr>
      <w:rFonts w:ascii="Arial" w:hAnsi="Arial"/>
      <w:sz w:val="22"/>
      <w:szCs w:val="20"/>
      <w:lang w:val="en-US"/>
    </w:rPr>
  </w:style>
  <w:style w:type="character" w:customStyle="1" w:styleId="apple-style-span">
    <w:name w:val="apple-style-span"/>
    <w:basedOn w:val="DefaultParagraphFont"/>
    <w:rsid w:val="001C6C22"/>
  </w:style>
  <w:style w:type="paragraph" w:styleId="ListParagraph">
    <w:name w:val="List Paragraph"/>
    <w:basedOn w:val="Normal"/>
    <w:uiPriority w:val="34"/>
    <w:qFormat/>
    <w:rsid w:val="00DB3BFF"/>
    <w:pPr>
      <w:tabs>
        <w:tab w:val="left" w:pos="720"/>
      </w:tabs>
      <w:suppressAutoHyphens/>
      <w:spacing w:line="276" w:lineRule="auto"/>
      <w:ind w:left="720"/>
    </w:pPr>
    <w:rPr>
      <w:rFonts w:cs="Angsana New"/>
      <w:color w:val="00000A"/>
      <w:szCs w:val="20"/>
      <w:lang w:val="en-US" w:eastAsia="zh-CN"/>
    </w:rPr>
  </w:style>
  <w:style w:type="paragraph" w:styleId="NoSpacing">
    <w:name w:val="No Spacing"/>
    <w:uiPriority w:val="1"/>
    <w:qFormat/>
    <w:rsid w:val="00CB1FDC"/>
    <w:rPr>
      <w:rFonts w:ascii="Calibri" w:eastAsia="Calibri" w:hAnsi="Calibri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2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Bascand\Application%20Data\Microsoft\Templates\Telco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Telcos.dot</Template>
  <TotalTime>1112</TotalTime>
  <Pages>7</Pages>
  <Words>2664</Words>
  <Characters>16282</Characters>
  <Application>Microsoft Office Word</Application>
  <DocSecurity>0</DocSecurity>
  <Lines>135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NET-WORKERS INTERNATIONAL PLC</Company>
  <LinksUpToDate>false</LinksUpToDate>
  <CharactersWithSpaces>18909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Ariana Bascand</dc:creator>
  <cp:keywords/>
  <cp:lastModifiedBy>Rohit Kumar CC</cp:lastModifiedBy>
  <cp:revision>17</cp:revision>
  <cp:lastPrinted>2010-01-13T06:57:00Z</cp:lastPrinted>
  <dcterms:created xsi:type="dcterms:W3CDTF">2024-02-27T13:19:00Z</dcterms:created>
  <dcterms:modified xsi:type="dcterms:W3CDTF">2024-09-22T14:42:00Z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1537614322</vt:lpwstr>
  </property>
  <property fmtid="{D5CDD505-2E9C-101B-9397-08002B2CF9AE}" pid="6" name="GrammarlyDocumentId">
    <vt:lpwstr>0c04d50831cedb4ec6b7521a76b56e2e662427f5c38602b3e724aa0638d72dc3</vt:lpwstr>
  </property>
</Properties>
</file>